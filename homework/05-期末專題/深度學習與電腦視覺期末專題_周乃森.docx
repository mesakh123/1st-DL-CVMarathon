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A1D" w:rsidRPr="00DB5FB2" w:rsidRDefault="00DB5FB2" w:rsidP="00442A1D">
      <w:pPr>
        <w:jc w:val="center"/>
        <w:rPr>
          <w:b/>
          <w:sz w:val="44"/>
          <w:szCs w:val="44"/>
          <w:lang w:eastAsia="zh-TW"/>
        </w:rPr>
      </w:pPr>
      <w:r w:rsidRPr="00DB5FB2">
        <w:rPr>
          <w:rFonts w:hint="eastAsia"/>
          <w:b/>
          <w:sz w:val="44"/>
          <w:szCs w:val="44"/>
          <w:lang w:eastAsia="zh-TW"/>
        </w:rPr>
        <w:t>深度學習與電腦視覺期末專題</w:t>
      </w:r>
      <w:r w:rsidRPr="00DB5FB2">
        <w:rPr>
          <w:rFonts w:hint="eastAsia"/>
          <w:b/>
          <w:sz w:val="44"/>
          <w:szCs w:val="44"/>
          <w:lang w:eastAsia="zh-TW"/>
        </w:rPr>
        <w:t>_</w:t>
      </w:r>
      <w:r>
        <w:rPr>
          <w:rFonts w:hint="eastAsia"/>
          <w:b/>
          <w:sz w:val="44"/>
          <w:szCs w:val="44"/>
          <w:lang w:eastAsia="zh-TW"/>
        </w:rPr>
        <w:t>周乃森</w:t>
      </w:r>
    </w:p>
    <w:p w:rsidR="00371C62" w:rsidRDefault="00BF46F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TOC \o "1-3" \h \z \u </w:instrText>
      </w:r>
      <w:r>
        <w:rPr>
          <w:rFonts w:hint="eastAsia"/>
          <w:lang w:eastAsia="zh-TW"/>
        </w:rPr>
        <w:fldChar w:fldCharType="separate"/>
      </w:r>
      <w:hyperlink w:anchor="_Toc33523922" w:history="1">
        <w:r w:rsidR="00371C62" w:rsidRPr="004E7DD0">
          <w:rPr>
            <w:rStyle w:val="afb"/>
            <w:rFonts w:hint="eastAsia"/>
            <w:noProof/>
            <w:lang w:eastAsia="zh-TW"/>
          </w:rPr>
          <w:t>一、專題摘要</w:t>
        </w:r>
        <w:r w:rsidR="00371C62">
          <w:rPr>
            <w:noProof/>
            <w:webHidden/>
          </w:rPr>
          <w:tab/>
        </w:r>
        <w:r w:rsidR="00371C62">
          <w:rPr>
            <w:noProof/>
            <w:webHidden/>
          </w:rPr>
          <w:fldChar w:fldCharType="begin"/>
        </w:r>
        <w:r w:rsidR="00371C62">
          <w:rPr>
            <w:noProof/>
            <w:webHidden/>
          </w:rPr>
          <w:instrText xml:space="preserve"> PAGEREF _Toc33523922 \h </w:instrText>
        </w:r>
        <w:r w:rsidR="00371C62">
          <w:rPr>
            <w:noProof/>
            <w:webHidden/>
          </w:rPr>
        </w:r>
        <w:r w:rsidR="00371C62">
          <w:rPr>
            <w:noProof/>
            <w:webHidden/>
          </w:rPr>
          <w:fldChar w:fldCharType="separate"/>
        </w:r>
        <w:r w:rsidR="00371C62">
          <w:rPr>
            <w:noProof/>
            <w:webHidden/>
          </w:rPr>
          <w:t>1</w:t>
        </w:r>
        <w:r w:rsidR="00371C62">
          <w:rPr>
            <w:noProof/>
            <w:webHidden/>
          </w:rPr>
          <w:fldChar w:fldCharType="end"/>
        </w:r>
      </w:hyperlink>
    </w:p>
    <w:p w:rsidR="00371C62" w:rsidRDefault="00371C6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hyperlink w:anchor="_Toc33523923" w:history="1">
        <w:r w:rsidRPr="004E7DD0">
          <w:rPr>
            <w:rStyle w:val="afb"/>
            <w:rFonts w:hint="eastAsia"/>
            <w:noProof/>
            <w:lang w:eastAsia="zh-TW"/>
          </w:rPr>
          <w:t>二、實作方法介紹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_Toc33523923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71C62" w:rsidRDefault="00371C6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hyperlink w:anchor="_Toc33523924" w:history="1">
        <w:r w:rsidRPr="004E7DD0">
          <w:rPr>
            <w:rStyle w:val="afb"/>
            <w:rFonts w:hint="eastAsia"/>
            <w:noProof/>
            <w:lang w:eastAsia="zh-TW"/>
          </w:rPr>
          <w:t>三、成果展示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_Toc33523924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71C62" w:rsidRDefault="00371C6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hyperlink w:anchor="_Toc33523925" w:history="1">
        <w:r w:rsidRPr="004E7DD0">
          <w:rPr>
            <w:rStyle w:val="afb"/>
            <w:rFonts w:hint="eastAsia"/>
            <w:noProof/>
            <w:lang w:eastAsia="zh-TW"/>
          </w:rPr>
          <w:t>四、結論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_Toc33523925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71C62" w:rsidRDefault="00371C6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hyperlink w:anchor="_Toc33523926" w:history="1">
        <w:r w:rsidRPr="004E7DD0">
          <w:rPr>
            <w:rStyle w:val="afb"/>
            <w:rFonts w:hint="eastAsia"/>
            <w:noProof/>
            <w:lang w:eastAsia="zh-TW"/>
          </w:rPr>
          <w:t>五、期末專題作者資訊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_Toc33523926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7193F" w:rsidRDefault="00BF46F2" w:rsidP="00056084">
      <w:pPr>
        <w:rPr>
          <w:lang w:eastAsia="zh-TW"/>
        </w:rPr>
      </w:pPr>
      <w:r>
        <w:rPr>
          <w:rFonts w:hint="eastAsia"/>
          <w:lang w:eastAsia="zh-TW"/>
        </w:rPr>
        <w:fldChar w:fldCharType="end"/>
      </w:r>
    </w:p>
    <w:p w:rsidR="005C41B4" w:rsidRDefault="00BD7D2D" w:rsidP="002B58BD">
      <w:pPr>
        <w:pStyle w:val="1"/>
        <w:rPr>
          <w:lang w:eastAsia="zh-TW"/>
        </w:rPr>
      </w:pPr>
      <w:bookmarkStart w:id="0" w:name="_Toc33523922"/>
      <w:r w:rsidRPr="00BD7D2D">
        <w:rPr>
          <w:rFonts w:hint="eastAsia"/>
          <w:lang w:eastAsia="zh-TW"/>
        </w:rPr>
        <w:t>一、專題摘要</w:t>
      </w:r>
      <w:bookmarkEnd w:id="0"/>
    </w:p>
    <w:p w:rsidR="00BD7D2D" w:rsidRDefault="0081161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1. </w:t>
      </w:r>
      <w:r>
        <w:rPr>
          <w:rFonts w:hint="eastAsia"/>
          <w:lang w:eastAsia="zh-TW"/>
        </w:rPr>
        <w:t>期末專題主題</w:t>
      </w:r>
    </w:p>
    <w:p w:rsidR="009351A7" w:rsidRDefault="009351A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袋鼠</w:t>
      </w:r>
      <w:r>
        <w:rPr>
          <w:rFonts w:hint="eastAsia"/>
          <w:lang w:eastAsia="zh-TW"/>
        </w:rPr>
        <w:t>(</w:t>
      </w:r>
      <w:r w:rsidRPr="009351A7">
        <w:rPr>
          <w:lang w:eastAsia="zh-TW"/>
        </w:rPr>
        <w:t>kangaroo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與浣熊</w:t>
      </w:r>
      <w:r>
        <w:rPr>
          <w:rFonts w:hint="eastAsia"/>
          <w:lang w:eastAsia="zh-TW"/>
        </w:rPr>
        <w:t>(</w:t>
      </w:r>
      <w:r w:rsidRPr="009351A7">
        <w:rPr>
          <w:lang w:eastAsia="zh-TW"/>
        </w:rPr>
        <w:t>raccoon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辨識</w:t>
      </w:r>
      <w:r w:rsidR="000A7A01">
        <w:rPr>
          <w:rFonts w:hint="eastAsia"/>
          <w:lang w:eastAsia="zh-TW"/>
        </w:rPr>
        <w:t>及其位置標註</w:t>
      </w:r>
    </w:p>
    <w:p w:rsidR="00811617" w:rsidRDefault="0081161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2. </w:t>
      </w:r>
      <w:r>
        <w:rPr>
          <w:rFonts w:hint="eastAsia"/>
          <w:lang w:eastAsia="zh-TW"/>
        </w:rPr>
        <w:t>期末專題基本目標</w:t>
      </w:r>
    </w:p>
    <w:p w:rsidR="00B44EF3" w:rsidRDefault="009351A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將袋鼠</w:t>
      </w:r>
      <w:r w:rsidR="000F49A3">
        <w:rPr>
          <w:rFonts w:hint="eastAsia"/>
          <w:lang w:eastAsia="zh-TW"/>
        </w:rPr>
        <w:t>(</w:t>
      </w:r>
      <w:hyperlink r:id="rId8" w:history="1">
        <w:r w:rsidR="000F49A3" w:rsidRPr="00D145D3">
          <w:rPr>
            <w:rStyle w:val="afb"/>
            <w:lang w:eastAsia="zh-TW"/>
          </w:rPr>
          <w:t>https://github.com/experiencor/raccoon_dataset</w:t>
        </w:r>
      </w:hyperlink>
      <w:r w:rsidR="000F49A3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與</w:t>
      </w:r>
      <w:r w:rsidR="000F49A3">
        <w:rPr>
          <w:rFonts w:hint="eastAsia"/>
          <w:lang w:eastAsia="zh-TW"/>
        </w:rPr>
        <w:t>浣</w:t>
      </w:r>
      <w:r>
        <w:rPr>
          <w:rFonts w:hint="eastAsia"/>
          <w:lang w:eastAsia="zh-TW"/>
        </w:rPr>
        <w:t>熊</w:t>
      </w:r>
      <w:r w:rsidR="000F49A3">
        <w:rPr>
          <w:rFonts w:hint="eastAsia"/>
          <w:lang w:eastAsia="zh-TW"/>
        </w:rPr>
        <w:t>(</w:t>
      </w:r>
      <w:hyperlink r:id="rId9" w:history="1">
        <w:r w:rsidR="000F49A3" w:rsidRPr="00D145D3">
          <w:rPr>
            <w:rStyle w:val="afb"/>
            <w:lang w:eastAsia="zh-TW"/>
          </w:rPr>
          <w:t>https://github.com/experiencor/kangaroo</w:t>
        </w:r>
      </w:hyperlink>
      <w:r w:rsidR="000F49A3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的影像資料集，</w:t>
      </w:r>
      <w:r w:rsidR="00F00155">
        <w:rPr>
          <w:rFonts w:hint="eastAsia"/>
          <w:lang w:eastAsia="zh-TW"/>
        </w:rPr>
        <w:t>並</w:t>
      </w:r>
      <w:r>
        <w:rPr>
          <w:rFonts w:hint="eastAsia"/>
          <w:lang w:eastAsia="zh-TW"/>
        </w:rPr>
        <w:t>利用工具進行標籤定位</w:t>
      </w:r>
      <w:r w:rsidR="00F00155">
        <w:rPr>
          <w:rFonts w:hint="eastAsia"/>
          <w:lang w:eastAsia="zh-TW"/>
        </w:rPr>
        <w:t>產生</w:t>
      </w:r>
      <w:r w:rsidR="00F00155">
        <w:rPr>
          <w:rFonts w:hint="eastAsia"/>
          <w:lang w:eastAsia="zh-TW"/>
        </w:rPr>
        <w:t>xml</w:t>
      </w:r>
      <w:r w:rsidR="00020BCA">
        <w:rPr>
          <w:rFonts w:hint="eastAsia"/>
          <w:lang w:eastAsia="zh-TW"/>
        </w:rPr>
        <w:t>(</w:t>
      </w:r>
      <w:r w:rsidR="00B44EF3">
        <w:rPr>
          <w:rFonts w:hint="eastAsia"/>
          <w:lang w:eastAsia="zh-TW"/>
        </w:rPr>
        <w:t>其中袋鼠有</w:t>
      </w:r>
      <w:r w:rsidR="00B44EF3">
        <w:rPr>
          <w:rFonts w:hint="eastAsia"/>
          <w:lang w:eastAsia="zh-TW"/>
        </w:rPr>
        <w:t>164</w:t>
      </w:r>
      <w:r w:rsidR="00B44EF3">
        <w:rPr>
          <w:rFonts w:hint="eastAsia"/>
          <w:lang w:eastAsia="zh-TW"/>
        </w:rPr>
        <w:t>張圖片而浣熊有</w:t>
      </w:r>
      <w:r w:rsidR="00B44EF3">
        <w:rPr>
          <w:rFonts w:hint="eastAsia"/>
          <w:lang w:eastAsia="zh-TW"/>
        </w:rPr>
        <w:t>200</w:t>
      </w:r>
      <w:r w:rsidR="00B44EF3">
        <w:rPr>
          <w:rFonts w:hint="eastAsia"/>
          <w:lang w:eastAsia="zh-TW"/>
        </w:rPr>
        <w:t>張影像</w:t>
      </w:r>
      <w:r w:rsidR="00020BCA">
        <w:rPr>
          <w:rFonts w:hint="eastAsia"/>
          <w:lang w:eastAsia="zh-TW"/>
        </w:rPr>
        <w:t>)</w:t>
      </w:r>
      <w:r w:rsidR="00B44EF3">
        <w:rPr>
          <w:rFonts w:hint="eastAsia"/>
          <w:lang w:eastAsia="zh-TW"/>
        </w:rPr>
        <w:t>。</w:t>
      </w:r>
    </w:p>
    <w:p w:rsidR="009351A7" w:rsidRPr="00811617" w:rsidRDefault="00B44EF3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因為</w:t>
      </w:r>
      <w:r w:rsidR="009E7E3E">
        <w:rPr>
          <w:rFonts w:hint="eastAsia"/>
          <w:lang w:eastAsia="zh-TW"/>
        </w:rPr>
        <w:t>此專題</w:t>
      </w:r>
      <w:r w:rsidR="00921542">
        <w:rPr>
          <w:rFonts w:hint="eastAsia"/>
          <w:lang w:eastAsia="zh-TW"/>
        </w:rPr>
        <w:t>皆</w:t>
      </w:r>
      <w:r w:rsidR="003F1781">
        <w:rPr>
          <w:rFonts w:hint="eastAsia"/>
          <w:lang w:eastAsia="zh-TW"/>
        </w:rPr>
        <w:t>於</w:t>
      </w:r>
      <w:r w:rsidR="003F1781">
        <w:rPr>
          <w:rFonts w:hint="eastAsia"/>
          <w:lang w:eastAsia="zh-TW"/>
        </w:rPr>
        <w:t>colab</w:t>
      </w:r>
      <w:r w:rsidR="002E4F07">
        <w:rPr>
          <w:rFonts w:hint="eastAsia"/>
          <w:lang w:eastAsia="zh-TW"/>
        </w:rPr>
        <w:t>中，</w:t>
      </w:r>
      <w:r>
        <w:rPr>
          <w:rFonts w:hint="eastAsia"/>
          <w:lang w:eastAsia="zh-TW"/>
        </w:rPr>
        <w:t>以</w:t>
      </w:r>
      <w:r w:rsidR="00921542">
        <w:rPr>
          <w:rFonts w:hint="eastAsia"/>
          <w:lang w:eastAsia="zh-TW"/>
        </w:rPr>
        <w:t>「</w:t>
      </w:r>
      <w:r w:rsidR="009E7E3E" w:rsidRPr="009E7E3E">
        <w:rPr>
          <w:lang w:eastAsia="zh-TW"/>
        </w:rPr>
        <w:t>Day41_train_yolov3_Sample</w:t>
      </w:r>
      <w:r w:rsidR="00921542">
        <w:rPr>
          <w:rFonts w:hint="eastAsia"/>
          <w:lang w:eastAsia="zh-TW"/>
        </w:rPr>
        <w:t>」為基礎</w:t>
      </w:r>
      <w:r>
        <w:rPr>
          <w:rFonts w:hint="eastAsia"/>
          <w:lang w:eastAsia="zh-TW"/>
        </w:rPr>
        <w:t>進行改寫，接續</w:t>
      </w:r>
      <w:r w:rsidR="00C8177E">
        <w:rPr>
          <w:rFonts w:hint="eastAsia"/>
          <w:lang w:eastAsia="zh-TW"/>
        </w:rPr>
        <w:t>程式</w:t>
      </w:r>
      <w:r>
        <w:rPr>
          <w:rFonts w:hint="eastAsia"/>
          <w:lang w:eastAsia="zh-TW"/>
        </w:rPr>
        <w:t>須重寫標註格式檔案</w:t>
      </w:r>
      <w:r w:rsidR="00992BB4">
        <w:rPr>
          <w:rFonts w:hint="eastAsia"/>
          <w:lang w:eastAsia="zh-TW"/>
        </w:rPr>
        <w:t>轉換</w:t>
      </w:r>
      <w:r>
        <w:rPr>
          <w:rFonts w:hint="eastAsia"/>
          <w:lang w:eastAsia="zh-TW"/>
        </w:rPr>
        <w:t>的部份</w:t>
      </w:r>
      <w:r w:rsidR="00992BB4">
        <w:rPr>
          <w:rFonts w:hint="eastAsia"/>
          <w:lang w:eastAsia="zh-TW"/>
        </w:rPr>
        <w:t>(</w:t>
      </w:r>
      <w:r w:rsidR="00992BB4" w:rsidRPr="00992BB4">
        <w:rPr>
          <w:rFonts w:hint="eastAsia"/>
          <w:lang w:eastAsia="zh-TW"/>
        </w:rPr>
        <w:t>圖片路徑與標註框的左上角</w:t>
      </w:r>
      <w:r w:rsidR="00992BB4" w:rsidRPr="00992BB4">
        <w:rPr>
          <w:rFonts w:hint="eastAsia"/>
          <w:lang w:eastAsia="zh-TW"/>
        </w:rPr>
        <w:t>x</w:t>
      </w:r>
      <w:r w:rsidR="00992BB4" w:rsidRPr="00992BB4">
        <w:rPr>
          <w:rFonts w:hint="eastAsia"/>
          <w:lang w:eastAsia="zh-TW"/>
        </w:rPr>
        <w:t>、</w:t>
      </w:r>
      <w:r w:rsidR="00992BB4" w:rsidRPr="00992BB4">
        <w:rPr>
          <w:rFonts w:hint="eastAsia"/>
          <w:lang w:eastAsia="zh-TW"/>
        </w:rPr>
        <w:t>y</w:t>
      </w:r>
      <w:r w:rsidR="00992BB4" w:rsidRPr="00992BB4">
        <w:rPr>
          <w:rFonts w:hint="eastAsia"/>
          <w:lang w:eastAsia="zh-TW"/>
        </w:rPr>
        <w:t>，右下角</w:t>
      </w:r>
      <w:r w:rsidR="00992BB4" w:rsidRPr="00992BB4">
        <w:rPr>
          <w:rFonts w:hint="eastAsia"/>
          <w:lang w:eastAsia="zh-TW"/>
        </w:rPr>
        <w:t xml:space="preserve"> x</w:t>
      </w:r>
      <w:r w:rsidR="00992BB4" w:rsidRPr="00992BB4">
        <w:rPr>
          <w:rFonts w:hint="eastAsia"/>
          <w:lang w:eastAsia="zh-TW"/>
        </w:rPr>
        <w:t>、</w:t>
      </w:r>
      <w:r w:rsidR="00992BB4" w:rsidRPr="00992BB4">
        <w:rPr>
          <w:rFonts w:hint="eastAsia"/>
          <w:lang w:eastAsia="zh-TW"/>
        </w:rPr>
        <w:t>y</w:t>
      </w:r>
      <w:r w:rsidR="00992BB4" w:rsidRPr="00992BB4">
        <w:rPr>
          <w:rFonts w:hint="eastAsia"/>
          <w:lang w:eastAsia="zh-TW"/>
        </w:rPr>
        <w:t>，以及類別</w:t>
      </w:r>
      <w:r w:rsidR="00992BB4" w:rsidRPr="00992BB4">
        <w:rPr>
          <w:rFonts w:hint="eastAsia"/>
          <w:lang w:eastAsia="zh-TW"/>
        </w:rPr>
        <w:t>index</w:t>
      </w:r>
      <w:r w:rsidR="00992BB4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，以</w:t>
      </w:r>
      <w:r w:rsidR="00897089">
        <w:rPr>
          <w:rFonts w:hint="eastAsia"/>
          <w:lang w:eastAsia="zh-TW"/>
        </w:rPr>
        <w:t>使用標註格式</w:t>
      </w:r>
      <w:r>
        <w:rPr>
          <w:rFonts w:hint="eastAsia"/>
          <w:lang w:eastAsia="zh-TW"/>
        </w:rPr>
        <w:t>進行後續的訓練，</w:t>
      </w:r>
      <w:r w:rsidR="009351A7">
        <w:rPr>
          <w:rFonts w:hint="eastAsia"/>
          <w:lang w:eastAsia="zh-TW"/>
        </w:rPr>
        <w:t>再利用訓練後的模型辨識袋鼠與浣熊</w:t>
      </w:r>
      <w:r w:rsidR="00205D8E">
        <w:rPr>
          <w:rFonts w:hint="eastAsia"/>
          <w:lang w:eastAsia="zh-TW"/>
        </w:rPr>
        <w:t>及其位置</w:t>
      </w:r>
      <w:r>
        <w:rPr>
          <w:rFonts w:hint="eastAsia"/>
          <w:lang w:eastAsia="zh-TW"/>
        </w:rPr>
        <w:t>。</w:t>
      </w:r>
    </w:p>
    <w:p w:rsidR="001E1ED4" w:rsidRDefault="00BD7D2D" w:rsidP="001E1ED4">
      <w:pPr>
        <w:pStyle w:val="1"/>
        <w:rPr>
          <w:lang w:eastAsia="zh-TW"/>
        </w:rPr>
      </w:pPr>
      <w:bookmarkStart w:id="1" w:name="_Toc33523923"/>
      <w:r w:rsidRPr="00BD7D2D">
        <w:rPr>
          <w:rFonts w:hint="eastAsia"/>
          <w:lang w:eastAsia="zh-TW"/>
        </w:rPr>
        <w:t>二、實作方法介紹</w:t>
      </w:r>
      <w:bookmarkEnd w:id="1"/>
    </w:p>
    <w:p w:rsidR="00BD7D2D" w:rsidRDefault="00220514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1. </w:t>
      </w:r>
      <w:r>
        <w:rPr>
          <w:rFonts w:hint="eastAsia"/>
          <w:lang w:eastAsia="zh-TW"/>
        </w:rPr>
        <w:t>使用工具</w:t>
      </w:r>
      <w:r>
        <w:rPr>
          <w:rFonts w:hint="eastAsia"/>
          <w:lang w:eastAsia="zh-TW"/>
        </w:rPr>
        <w:t>(</w:t>
      </w:r>
      <w:hyperlink r:id="rId10" w:history="1">
        <w:r w:rsidRPr="00220514">
          <w:rPr>
            <w:rStyle w:val="afb"/>
            <w:lang w:eastAsia="zh-TW"/>
          </w:rPr>
          <w:t>LabelImg</w:t>
        </w:r>
      </w:hyperlink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將袋鼠與浣熊進行標註，並存成</w:t>
      </w:r>
      <w:r>
        <w:rPr>
          <w:rFonts w:hint="eastAsia"/>
          <w:lang w:eastAsia="zh-TW"/>
        </w:rPr>
        <w:t>xml</w:t>
      </w:r>
      <w:r w:rsidR="004F5F42">
        <w:rPr>
          <w:rFonts w:hint="eastAsia"/>
          <w:lang w:eastAsia="zh-TW"/>
        </w:rPr>
        <w:t>。其中</w:t>
      </w:r>
      <w:r w:rsidR="004F5F42">
        <w:rPr>
          <w:rFonts w:hint="eastAsia"/>
          <w:lang w:eastAsia="zh-TW"/>
        </w:rPr>
        <w:t>xml</w:t>
      </w:r>
      <w:r w:rsidR="004D773B">
        <w:rPr>
          <w:rFonts w:hint="eastAsia"/>
          <w:lang w:eastAsia="zh-TW"/>
        </w:rPr>
        <w:t>為後續程式轉換成</w:t>
      </w:r>
      <w:r w:rsidR="004F5F42">
        <w:rPr>
          <w:rFonts w:hint="eastAsia"/>
          <w:lang w:eastAsia="zh-TW"/>
        </w:rPr>
        <w:t>訓練用的標註格式之來源。</w:t>
      </w:r>
      <w:r w:rsidR="009B5838">
        <w:rPr>
          <w:rFonts w:hint="eastAsia"/>
          <w:lang w:eastAsia="zh-TW"/>
        </w:rPr>
        <w:t>標註</w:t>
      </w:r>
      <w:r w:rsidR="009B5838">
        <w:rPr>
          <w:rFonts w:hint="eastAsia"/>
          <w:lang w:eastAsia="zh-TW"/>
        </w:rPr>
        <w:t>364</w:t>
      </w:r>
      <w:r w:rsidR="009B5838">
        <w:rPr>
          <w:rFonts w:hint="eastAsia"/>
          <w:lang w:eastAsia="zh-TW"/>
        </w:rPr>
        <w:t>張圖片，大約需要</w:t>
      </w:r>
      <w:r w:rsidR="009B5838">
        <w:rPr>
          <w:rFonts w:hint="eastAsia"/>
          <w:lang w:eastAsia="zh-TW"/>
        </w:rPr>
        <w:t>1.5</w:t>
      </w:r>
      <w:r w:rsidR="009B5838">
        <w:rPr>
          <w:rFonts w:hint="eastAsia"/>
          <w:lang w:eastAsia="zh-TW"/>
        </w:rPr>
        <w:t>小時以上。</w:t>
      </w:r>
    </w:p>
    <w:p w:rsidR="002368C8" w:rsidRDefault="002368C8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※使用</w:t>
      </w:r>
      <w:r>
        <w:rPr>
          <w:rFonts w:hint="eastAsia"/>
          <w:lang w:eastAsia="zh-TW"/>
        </w:rPr>
        <w:t>LabelImg</w:t>
      </w:r>
      <w:r>
        <w:rPr>
          <w:rFonts w:hint="eastAsia"/>
          <w:lang w:eastAsia="zh-TW"/>
        </w:rPr>
        <w:t>進行標註</w:t>
      </w:r>
    </w:p>
    <w:p w:rsidR="00F820C4" w:rsidRDefault="00F820C4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486B6A48" wp14:editId="27F7E2B5">
            <wp:extent cx="5274310" cy="3195719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C8" w:rsidRDefault="002368C8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※標</w:t>
      </w:r>
      <w:r w:rsidR="00C55289">
        <w:rPr>
          <w:rFonts w:hint="eastAsia"/>
          <w:lang w:eastAsia="zh-TW"/>
        </w:rPr>
        <w:t>註</w:t>
      </w:r>
      <w:r>
        <w:rPr>
          <w:rFonts w:hint="eastAsia"/>
          <w:lang w:eastAsia="zh-TW"/>
        </w:rPr>
        <w:t>後所產生的</w:t>
      </w:r>
      <w:r>
        <w:rPr>
          <w:rFonts w:hint="eastAsia"/>
          <w:lang w:eastAsia="zh-TW"/>
        </w:rPr>
        <w:t>xml</w:t>
      </w:r>
    </w:p>
    <w:p w:rsidR="00F820C4" w:rsidRDefault="00F820C4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3B755098" wp14:editId="1C19346B">
            <wp:extent cx="5274310" cy="3148104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1A" w:rsidRDefault="009A481A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2.</w:t>
      </w:r>
      <w:r w:rsidR="003F1781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以「</w:t>
      </w:r>
      <w:r w:rsidRPr="009E7E3E">
        <w:rPr>
          <w:lang w:eastAsia="zh-TW"/>
        </w:rPr>
        <w:t>Day41_train_yolov3_Sample</w:t>
      </w:r>
      <w:r>
        <w:rPr>
          <w:rFonts w:hint="eastAsia"/>
          <w:lang w:eastAsia="zh-TW"/>
        </w:rPr>
        <w:t>」為基礎進行標註格式檔案轉換改寫</w:t>
      </w:r>
      <w:r w:rsidR="002368C8">
        <w:rPr>
          <w:rFonts w:hint="eastAsia"/>
          <w:lang w:eastAsia="zh-TW"/>
        </w:rPr>
        <w:t>。因為原始範例為</w:t>
      </w:r>
      <w:r w:rsidR="002368C8" w:rsidRPr="002368C8">
        <w:rPr>
          <w:rFonts w:hint="eastAsia"/>
          <w:lang w:eastAsia="zh-TW"/>
        </w:rPr>
        <w:t>Pascal VOC</w:t>
      </w:r>
      <w:r w:rsidR="002368C8" w:rsidRPr="002368C8">
        <w:rPr>
          <w:rFonts w:hint="eastAsia"/>
          <w:lang w:eastAsia="zh-TW"/>
        </w:rPr>
        <w:t>的資料類別</w:t>
      </w:r>
      <w:r w:rsidR="002368C8">
        <w:rPr>
          <w:rFonts w:hint="eastAsia"/>
          <w:lang w:eastAsia="zh-TW"/>
        </w:rPr>
        <w:t>，而現在只有袋鼠</w:t>
      </w:r>
      <w:r w:rsidR="002368C8">
        <w:rPr>
          <w:rFonts w:hint="eastAsia"/>
          <w:lang w:eastAsia="zh-TW"/>
        </w:rPr>
        <w:t>(</w:t>
      </w:r>
      <w:r w:rsidR="002368C8" w:rsidRPr="009351A7">
        <w:rPr>
          <w:lang w:eastAsia="zh-TW"/>
        </w:rPr>
        <w:t>kangaroo</w:t>
      </w:r>
      <w:r w:rsidR="002368C8">
        <w:rPr>
          <w:rFonts w:hint="eastAsia"/>
          <w:lang w:eastAsia="zh-TW"/>
        </w:rPr>
        <w:t>)</w:t>
      </w:r>
      <w:r w:rsidR="002368C8">
        <w:rPr>
          <w:rFonts w:hint="eastAsia"/>
          <w:lang w:eastAsia="zh-TW"/>
        </w:rPr>
        <w:t>與浣熊</w:t>
      </w:r>
      <w:r w:rsidR="002368C8">
        <w:rPr>
          <w:rFonts w:hint="eastAsia"/>
          <w:lang w:eastAsia="zh-TW"/>
        </w:rPr>
        <w:t>(</w:t>
      </w:r>
      <w:r w:rsidR="002368C8" w:rsidRPr="009351A7">
        <w:rPr>
          <w:lang w:eastAsia="zh-TW"/>
        </w:rPr>
        <w:t>raccoon</w:t>
      </w:r>
      <w:r w:rsidR="002368C8">
        <w:rPr>
          <w:rFonts w:hint="eastAsia"/>
          <w:lang w:eastAsia="zh-TW"/>
        </w:rPr>
        <w:t>)</w:t>
      </w:r>
    </w:p>
    <w:p w:rsidR="00C935B5" w:rsidRDefault="00C935B5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※設定類別檔案</w:t>
      </w:r>
      <w:r w:rsidR="004406BD">
        <w:rPr>
          <w:rFonts w:hint="eastAsia"/>
          <w:lang w:eastAsia="zh-TW"/>
        </w:rPr>
        <w:t>(</w:t>
      </w:r>
      <w:r w:rsidR="007A6DD4">
        <w:rPr>
          <w:rFonts w:hint="eastAsia"/>
          <w:lang w:eastAsia="zh-TW"/>
        </w:rPr>
        <w:t>注意：</w:t>
      </w:r>
      <w:r w:rsidR="008A2EC6">
        <w:rPr>
          <w:rFonts w:hint="eastAsia"/>
          <w:lang w:eastAsia="zh-TW"/>
        </w:rPr>
        <w:t>kangaroo</w:t>
      </w:r>
      <w:r w:rsidR="008A2EC6">
        <w:rPr>
          <w:rFonts w:hint="eastAsia"/>
          <w:lang w:eastAsia="zh-TW"/>
        </w:rPr>
        <w:t>的</w:t>
      </w:r>
      <w:r w:rsidR="008A2EC6">
        <w:rPr>
          <w:rFonts w:hint="eastAsia"/>
          <w:lang w:eastAsia="zh-TW"/>
        </w:rPr>
        <w:t>index</w:t>
      </w:r>
      <w:r w:rsidR="008A2EC6">
        <w:rPr>
          <w:rFonts w:hint="eastAsia"/>
          <w:lang w:eastAsia="zh-TW"/>
        </w:rPr>
        <w:t>為</w:t>
      </w:r>
      <w:r w:rsidR="008A2EC6">
        <w:rPr>
          <w:rFonts w:hint="eastAsia"/>
          <w:lang w:eastAsia="zh-TW"/>
        </w:rPr>
        <w:t>0</w:t>
      </w:r>
      <w:r w:rsidR="008A2EC6">
        <w:rPr>
          <w:rFonts w:hint="eastAsia"/>
          <w:lang w:eastAsia="zh-TW"/>
        </w:rPr>
        <w:t>；</w:t>
      </w:r>
      <w:r w:rsidR="008A2EC6">
        <w:rPr>
          <w:rFonts w:hint="eastAsia"/>
          <w:lang w:eastAsia="zh-TW"/>
        </w:rPr>
        <w:t>raccoon</w:t>
      </w:r>
      <w:r w:rsidR="008A2EC6">
        <w:rPr>
          <w:rFonts w:hint="eastAsia"/>
          <w:lang w:eastAsia="zh-TW"/>
        </w:rPr>
        <w:t>的</w:t>
      </w:r>
      <w:r w:rsidR="008A2EC6">
        <w:rPr>
          <w:rFonts w:hint="eastAsia"/>
          <w:lang w:eastAsia="zh-TW"/>
        </w:rPr>
        <w:t>index</w:t>
      </w:r>
      <w:r w:rsidR="008A2EC6">
        <w:rPr>
          <w:rFonts w:hint="eastAsia"/>
          <w:lang w:eastAsia="zh-TW"/>
        </w:rPr>
        <w:t>為</w:t>
      </w:r>
      <w:r w:rsidR="008A2EC6">
        <w:rPr>
          <w:rFonts w:hint="eastAsia"/>
          <w:lang w:eastAsia="zh-TW"/>
        </w:rPr>
        <w:t>1</w:t>
      </w:r>
      <w:r w:rsidR="004406BD">
        <w:rPr>
          <w:rFonts w:hint="eastAsia"/>
          <w:lang w:eastAsia="zh-TW"/>
        </w:rPr>
        <w:t>)</w:t>
      </w:r>
    </w:p>
    <w:p w:rsidR="00C935B5" w:rsidRDefault="00C935B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7BE68AFE" wp14:editId="566F2F8D">
            <wp:extent cx="4419600" cy="1905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TW" w:bidi="ar-SA"/>
        </w:rPr>
        <w:drawing>
          <wp:inline distT="0" distB="0" distL="0" distR="0" wp14:anchorId="682AE1E6" wp14:editId="5791EB61">
            <wp:extent cx="2828925" cy="14478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8E" w:rsidRDefault="00CB248E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※標註格式檔案轉換改寫</w:t>
      </w:r>
    </w:p>
    <w:p w:rsidR="00CB248E" w:rsidRDefault="00CB248E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247D9B3F" wp14:editId="469659E6">
            <wp:extent cx="5274310" cy="2677445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E9" w:rsidRDefault="00C85BE9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3. </w:t>
      </w:r>
      <w:r w:rsidR="00CD4316">
        <w:rPr>
          <w:rFonts w:hint="eastAsia"/>
          <w:lang w:eastAsia="zh-TW"/>
        </w:rPr>
        <w:t>模型</w:t>
      </w:r>
      <w:r>
        <w:rPr>
          <w:rFonts w:hint="eastAsia"/>
          <w:lang w:eastAsia="zh-TW"/>
        </w:rPr>
        <w:t>訓練</w:t>
      </w:r>
      <w:r w:rsidR="00043AE4">
        <w:rPr>
          <w:rFonts w:hint="eastAsia"/>
          <w:lang w:eastAsia="zh-TW"/>
        </w:rPr>
        <w:t>：直接參考</w:t>
      </w:r>
      <w:r w:rsidR="00043AE4" w:rsidRPr="009E7E3E">
        <w:rPr>
          <w:lang w:eastAsia="zh-TW"/>
        </w:rPr>
        <w:t>Day41_train_yolov3_Sample</w:t>
      </w:r>
      <w:r w:rsidR="00043AE4">
        <w:rPr>
          <w:rFonts w:hint="eastAsia"/>
          <w:lang w:eastAsia="zh-TW"/>
        </w:rPr>
        <w:t>即可</w:t>
      </w:r>
    </w:p>
    <w:p w:rsidR="00C85BE9" w:rsidRDefault="00C85BE9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4. </w:t>
      </w:r>
      <w:r>
        <w:rPr>
          <w:rFonts w:hint="eastAsia"/>
          <w:lang w:eastAsia="zh-TW"/>
        </w:rPr>
        <w:t>物件辨識</w:t>
      </w:r>
      <w:r w:rsidR="00416AB9">
        <w:rPr>
          <w:rFonts w:hint="eastAsia"/>
          <w:lang w:eastAsia="zh-TW"/>
        </w:rPr>
        <w:t>：迴圈進行批次辨識</w:t>
      </w:r>
    </w:p>
    <w:p w:rsidR="00416AB9" w:rsidRPr="00416AB9" w:rsidRDefault="00416AB9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7B353501" wp14:editId="2B89F77E">
            <wp:extent cx="5274310" cy="5545351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D" w:rsidRDefault="00BD7D2D" w:rsidP="00BD7D2D">
      <w:pPr>
        <w:pStyle w:val="1"/>
        <w:rPr>
          <w:lang w:eastAsia="zh-TW"/>
        </w:rPr>
      </w:pPr>
      <w:bookmarkStart w:id="2" w:name="_Toc33523924"/>
      <w:r w:rsidRPr="00BD7D2D">
        <w:rPr>
          <w:rFonts w:hint="eastAsia"/>
          <w:lang w:eastAsia="zh-TW"/>
        </w:rPr>
        <w:t>三、成果展示</w:t>
      </w:r>
      <w:bookmarkEnd w:id="2"/>
    </w:p>
    <w:p w:rsidR="00BD7D2D" w:rsidRDefault="00971855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1. </w:t>
      </w:r>
      <w:r w:rsidR="00CD4316">
        <w:rPr>
          <w:rFonts w:hint="eastAsia"/>
          <w:lang w:eastAsia="zh-TW"/>
        </w:rPr>
        <w:t>模</w:t>
      </w:r>
      <w:r w:rsidR="00CD4316">
        <w:rPr>
          <w:rFonts w:hint="eastAsia"/>
          <w:lang w:eastAsia="zh-TW"/>
        </w:rPr>
        <w:t>型</w:t>
      </w:r>
      <w:bookmarkStart w:id="3" w:name="_GoBack"/>
      <w:bookmarkEnd w:id="3"/>
      <w:r>
        <w:rPr>
          <w:rFonts w:hint="eastAsia"/>
          <w:lang w:eastAsia="zh-TW"/>
        </w:rPr>
        <w:t>訓練</w:t>
      </w:r>
      <w:r w:rsidR="00C81971">
        <w:rPr>
          <w:rFonts w:hint="eastAsia"/>
          <w:lang w:eastAsia="zh-TW"/>
        </w:rPr>
        <w:t>：雖使用相同程式</w:t>
      </w:r>
      <w:r w:rsidR="004A6E51">
        <w:rPr>
          <w:rFonts w:hint="eastAsia"/>
          <w:lang w:eastAsia="zh-TW"/>
        </w:rPr>
        <w:t>(</w:t>
      </w:r>
      <w:r w:rsidR="004A6E51">
        <w:rPr>
          <w:rFonts w:hint="eastAsia"/>
          <w:lang w:eastAsia="zh-TW"/>
        </w:rPr>
        <w:t>參數未做任何調整，也沒有進行資料擴增</w:t>
      </w:r>
      <w:r w:rsidR="004A6E51">
        <w:rPr>
          <w:rFonts w:hint="eastAsia"/>
          <w:lang w:eastAsia="zh-TW"/>
        </w:rPr>
        <w:t>)</w:t>
      </w:r>
      <w:r w:rsidR="00C81971">
        <w:rPr>
          <w:rFonts w:hint="eastAsia"/>
          <w:lang w:eastAsia="zh-TW"/>
        </w:rPr>
        <w:t>，但此次兩種物件的訓練結果比</w:t>
      </w:r>
      <w:r w:rsidR="00C81971" w:rsidRPr="002368C8">
        <w:rPr>
          <w:rFonts w:hint="eastAsia"/>
          <w:lang w:eastAsia="zh-TW"/>
        </w:rPr>
        <w:t>Pascal VOC</w:t>
      </w:r>
      <w:r w:rsidR="00C81971">
        <w:rPr>
          <w:rFonts w:hint="eastAsia"/>
          <w:lang w:eastAsia="zh-TW"/>
        </w:rPr>
        <w:t>的訓練結果要來的好一些</w:t>
      </w:r>
      <w:r w:rsidR="00E962A7">
        <w:rPr>
          <w:rFonts w:hint="eastAsia"/>
          <w:lang w:eastAsia="zh-TW"/>
        </w:rPr>
        <w:t>，猜想是不是我標註的比較好</w:t>
      </w:r>
      <w:r w:rsidR="00E962A7">
        <w:rPr>
          <w:rFonts w:hint="eastAsia"/>
          <w:lang w:eastAsia="zh-TW"/>
        </w:rPr>
        <w:t>!?</w:t>
      </w:r>
    </w:p>
    <w:p w:rsidR="00971855" w:rsidRDefault="0097185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25E201AF" wp14:editId="1AB7D0F9">
            <wp:extent cx="5274310" cy="5691860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6D" w:rsidRDefault="00F14C6D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2. </w:t>
      </w:r>
      <w:r>
        <w:rPr>
          <w:rFonts w:hint="eastAsia"/>
          <w:lang w:eastAsia="zh-TW"/>
        </w:rPr>
        <w:t>物件辨識</w:t>
      </w:r>
      <w:r w:rsidR="00AB6248">
        <w:rPr>
          <w:rFonts w:hint="eastAsia"/>
          <w:lang w:eastAsia="zh-TW"/>
        </w:rPr>
        <w:t>：雖有非此兩種動物</w:t>
      </w:r>
      <w:r w:rsidR="0089292A">
        <w:rPr>
          <w:rFonts w:hint="eastAsia"/>
          <w:lang w:eastAsia="zh-TW"/>
        </w:rPr>
        <w:t>卻</w:t>
      </w:r>
      <w:r w:rsidR="00AB6248">
        <w:rPr>
          <w:rFonts w:hint="eastAsia"/>
          <w:lang w:eastAsia="zh-TW"/>
        </w:rPr>
        <w:t>誤判為是的狀況，但容易理解是該動物有類似的特徵，像猴子與犀牛實在差太多了，且無該物種</w:t>
      </w:r>
      <w:r w:rsidR="007B0565">
        <w:rPr>
          <w:rFonts w:hint="eastAsia"/>
          <w:lang w:eastAsia="zh-TW"/>
        </w:rPr>
        <w:t>的</w:t>
      </w:r>
      <w:r w:rsidR="00AB6248">
        <w:rPr>
          <w:rFonts w:hint="eastAsia"/>
          <w:lang w:eastAsia="zh-TW"/>
        </w:rPr>
        <w:t>訓練資料，所以根本辨識不出來</w:t>
      </w:r>
    </w:p>
    <w:p w:rsidR="00CF7C75" w:rsidRDefault="00CF7C7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21DCF3CE" wp14:editId="3481F84C">
            <wp:extent cx="2952750" cy="1552575"/>
            <wp:effectExtent l="0" t="0" r="0" b="9525"/>
            <wp:docPr id="16" name="圖片 16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CF7C7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5CCDBC4D" wp14:editId="5BBDCF48">
            <wp:extent cx="1905000" cy="2400300"/>
            <wp:effectExtent l="0" t="0" r="0" b="0"/>
            <wp:docPr id="12" name="圖片 12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48" w:rsidRDefault="00CF7C7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454D746E" wp14:editId="47787D2C">
            <wp:extent cx="2143125" cy="2143125"/>
            <wp:effectExtent l="0" t="0" r="9525" b="9525"/>
            <wp:docPr id="13" name="圖片 13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CF7C7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4FB4444A" wp14:editId="51ACB3A2">
            <wp:extent cx="1847850" cy="2466975"/>
            <wp:effectExtent l="0" t="0" r="0" b="9525"/>
            <wp:docPr id="10" name="圖片 10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CF7C7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18C3CD0D" wp14:editId="2A9E3348">
            <wp:extent cx="2143125" cy="2143125"/>
            <wp:effectExtent l="0" t="0" r="9525" b="9525"/>
            <wp:docPr id="14" name="圖片 14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CF7C75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222AD599" wp14:editId="605115C3">
            <wp:extent cx="2857500" cy="1600200"/>
            <wp:effectExtent l="0" t="0" r="0" b="0"/>
            <wp:docPr id="15" name="圖片 15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44185F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962275" cy="1543050"/>
            <wp:effectExtent l="0" t="0" r="9525" b="0"/>
            <wp:docPr id="18" name="圖片 18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85" w:rsidRDefault="003B0C85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952750" cy="1552575"/>
            <wp:effectExtent l="0" t="0" r="0" b="9525"/>
            <wp:docPr id="19" name="圖片 19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85" w:rsidRDefault="003B0C85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>
            <wp:extent cx="2343150" cy="1952625"/>
            <wp:effectExtent l="0" t="0" r="0" b="9525"/>
            <wp:docPr id="20" name="圖片 20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85" w:rsidRDefault="003B0C85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790825" cy="1638300"/>
            <wp:effectExtent l="0" t="0" r="9525" b="0"/>
            <wp:docPr id="21" name="圖片 21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02" w:rsidRDefault="004B2E02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1819275" cy="2514600"/>
            <wp:effectExtent l="0" t="0" r="9525" b="0"/>
            <wp:docPr id="22" name="圖片 22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01B" w:rsidRDefault="0018501B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466975" cy="1847850"/>
            <wp:effectExtent l="0" t="0" r="9525" b="0"/>
            <wp:docPr id="23" name="圖片 23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01B" w:rsidRDefault="0018501B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>
            <wp:extent cx="2828925" cy="1619250"/>
            <wp:effectExtent l="0" t="0" r="9525" b="0"/>
            <wp:docPr id="24" name="圖片 24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9BE" w:rsidRDefault="008449BE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857500" cy="1600200"/>
            <wp:effectExtent l="0" t="0" r="0" b="0"/>
            <wp:docPr id="25" name="圖片 25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D2D" w:rsidRDefault="00BD7D2D" w:rsidP="00BD7D2D">
      <w:pPr>
        <w:pStyle w:val="1"/>
        <w:rPr>
          <w:lang w:eastAsia="zh-TW"/>
        </w:rPr>
      </w:pPr>
      <w:bookmarkStart w:id="4" w:name="_Toc33523925"/>
      <w:r w:rsidRPr="00BD7D2D">
        <w:rPr>
          <w:rFonts w:hint="eastAsia"/>
          <w:lang w:eastAsia="zh-TW"/>
        </w:rPr>
        <w:t>四、結論</w:t>
      </w:r>
      <w:bookmarkEnd w:id="4"/>
    </w:p>
    <w:p w:rsidR="00BD7D2D" w:rsidRPr="00BD7D2D" w:rsidRDefault="008A320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此次以</w:t>
      </w:r>
      <w:r w:rsidR="008136F5">
        <w:rPr>
          <w:rFonts w:hint="eastAsia"/>
          <w:lang w:eastAsia="zh-TW"/>
        </w:rPr>
        <w:t>使用</w:t>
      </w:r>
      <w:r w:rsidR="008136F5">
        <w:rPr>
          <w:rFonts w:hint="eastAsia"/>
          <w:lang w:eastAsia="zh-TW"/>
        </w:rPr>
        <w:t>D41</w:t>
      </w:r>
      <w:r>
        <w:rPr>
          <w:rFonts w:hint="eastAsia"/>
          <w:lang w:eastAsia="zh-TW"/>
        </w:rPr>
        <w:t>範例調整後，辨識效果尚可，若再增</w:t>
      </w:r>
      <w:r w:rsidR="00D456E2">
        <w:rPr>
          <w:rFonts w:hint="eastAsia"/>
          <w:lang w:eastAsia="zh-TW"/>
        </w:rPr>
        <w:t>加更多</w:t>
      </w:r>
      <w:r>
        <w:rPr>
          <w:rFonts w:hint="eastAsia"/>
          <w:lang w:eastAsia="zh-TW"/>
        </w:rPr>
        <w:t>影像或做資料擴增</w:t>
      </w:r>
      <w:r w:rsidR="00D456E2">
        <w:rPr>
          <w:rFonts w:hint="eastAsia"/>
          <w:lang w:eastAsia="zh-TW"/>
        </w:rPr>
        <w:t>，也許能讓</w:t>
      </w:r>
      <w:r w:rsidR="004B5DFF">
        <w:rPr>
          <w:rFonts w:hint="eastAsia"/>
          <w:lang w:eastAsia="zh-TW"/>
        </w:rPr>
        <w:t>辨識</w:t>
      </w:r>
      <w:r w:rsidR="00D456E2">
        <w:rPr>
          <w:rFonts w:hint="eastAsia"/>
          <w:lang w:eastAsia="zh-TW"/>
        </w:rPr>
        <w:t>效果更好。不過，此次專題從標註到使用</w:t>
      </w:r>
      <w:r w:rsidR="00D456E2">
        <w:rPr>
          <w:rFonts w:hint="eastAsia"/>
          <w:lang w:eastAsia="zh-TW"/>
        </w:rPr>
        <w:t>YOLO</w:t>
      </w:r>
      <w:r w:rsidR="00D456E2">
        <w:rPr>
          <w:rFonts w:hint="eastAsia"/>
          <w:lang w:eastAsia="zh-TW"/>
        </w:rPr>
        <w:t>進行辨識的流程跑過一遍，對於我這個物件及影像辨識的新手算是獲益良多</w:t>
      </w:r>
      <w:r w:rsidR="004B5DFF">
        <w:rPr>
          <w:rFonts w:hint="eastAsia"/>
          <w:lang w:eastAsia="zh-TW"/>
        </w:rPr>
        <w:t>，後續仍須在分析或調參</w:t>
      </w:r>
      <w:r w:rsidR="004B5DFF">
        <w:rPr>
          <w:lang w:eastAsia="zh-TW"/>
        </w:rPr>
        <w:t>…</w:t>
      </w:r>
      <w:r w:rsidR="004B5DFF">
        <w:rPr>
          <w:rFonts w:hint="eastAsia"/>
          <w:lang w:eastAsia="zh-TW"/>
        </w:rPr>
        <w:t>等進階技巧上磨練</w:t>
      </w:r>
      <w:r w:rsidR="00D456E2">
        <w:rPr>
          <w:rFonts w:hint="eastAsia"/>
          <w:lang w:eastAsia="zh-TW"/>
        </w:rPr>
        <w:t>。</w:t>
      </w:r>
    </w:p>
    <w:p w:rsidR="00BD7D2D" w:rsidRDefault="00BD7D2D" w:rsidP="00BD7D2D">
      <w:pPr>
        <w:pStyle w:val="1"/>
        <w:rPr>
          <w:lang w:eastAsia="zh-TW"/>
        </w:rPr>
      </w:pPr>
      <w:bookmarkStart w:id="5" w:name="_Toc33523926"/>
      <w:r w:rsidRPr="00BD7D2D">
        <w:rPr>
          <w:rFonts w:hint="eastAsia"/>
          <w:lang w:eastAsia="zh-TW"/>
        </w:rPr>
        <w:t>五、期末專題作者資訊</w:t>
      </w:r>
      <w:bookmarkEnd w:id="5"/>
    </w:p>
    <w:p w:rsidR="00A94718" w:rsidRDefault="00A94718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1. </w:t>
      </w:r>
      <w:r>
        <w:rPr>
          <w:rFonts w:hint="eastAsia"/>
          <w:lang w:eastAsia="zh-TW"/>
        </w:rPr>
        <w:t>個人</w:t>
      </w:r>
      <w:r>
        <w:rPr>
          <w:rFonts w:hint="eastAsia"/>
          <w:lang w:eastAsia="zh-TW"/>
        </w:rPr>
        <w:t>Github</w:t>
      </w:r>
      <w:r>
        <w:rPr>
          <w:rFonts w:hint="eastAsia"/>
          <w:lang w:eastAsia="zh-TW"/>
        </w:rPr>
        <w:t>連結：</w:t>
      </w:r>
      <w:hyperlink r:id="rId32" w:history="1">
        <w:r w:rsidRPr="00A94718">
          <w:rPr>
            <w:rStyle w:val="afb"/>
            <w:lang w:eastAsia="zh-TW"/>
          </w:rPr>
          <w:t>https://github.com/nelson0423/1st-DL-CVMarathon</w:t>
        </w:r>
      </w:hyperlink>
    </w:p>
    <w:p w:rsidR="00A94718" w:rsidRPr="00BD7D2D" w:rsidRDefault="00A94718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2. </w:t>
      </w:r>
      <w:r>
        <w:rPr>
          <w:rFonts w:hint="eastAsia"/>
          <w:lang w:eastAsia="zh-TW"/>
        </w:rPr>
        <w:t>個人在百日馬拉松顯示名稱：周乃森</w:t>
      </w:r>
    </w:p>
    <w:sectPr w:rsidR="00A94718" w:rsidRPr="00BD7D2D" w:rsidSect="000221A9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732E" w:rsidRDefault="0080732E" w:rsidP="00CD497F">
      <w:r>
        <w:separator/>
      </w:r>
    </w:p>
  </w:endnote>
  <w:endnote w:type="continuationSeparator" w:id="0">
    <w:p w:rsidR="0080732E" w:rsidRDefault="0080732E" w:rsidP="00CD49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243A" w:rsidRDefault="005C4872" w:rsidP="0039243A">
    <w:pPr>
      <w:pStyle w:val="a5"/>
      <w:jc w:val="center"/>
      <w:rPr>
        <w:lang w:eastAsia="zh-TW"/>
      </w:rPr>
    </w:pPr>
    <w:r>
      <w:fldChar w:fldCharType="begin"/>
    </w:r>
    <w:r>
      <w:instrText>PAGE   \* MERGEFORMAT</w:instrText>
    </w:r>
    <w:r>
      <w:fldChar w:fldCharType="separate"/>
    </w:r>
    <w:r w:rsidR="00CD4316" w:rsidRPr="00CD4316">
      <w:rPr>
        <w:noProof/>
        <w:lang w:val="zh-TW" w:eastAsia="zh-TW"/>
      </w:rPr>
      <w:t>4</w:t>
    </w:r>
    <w:r>
      <w:fldChar w:fldCharType="end"/>
    </w:r>
  </w:p>
  <w:p w:rsidR="005C4872" w:rsidRDefault="005C487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732E" w:rsidRDefault="0080732E" w:rsidP="00CD497F">
      <w:r>
        <w:separator/>
      </w:r>
    </w:p>
  </w:footnote>
  <w:footnote w:type="continuationSeparator" w:id="0">
    <w:p w:rsidR="0080732E" w:rsidRDefault="0080732E" w:rsidP="00CD49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448D" w:rsidRDefault="0026448D" w:rsidP="0026448D">
    <w:pPr>
      <w:pStyle w:val="a3"/>
      <w:ind w:firstLineChars="3756" w:firstLine="75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CF8F522"/>
    <w:lvl w:ilvl="0">
      <w:start w:val="1"/>
      <w:numFmt w:val="decimal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>
    <w:nsid w:val="FFFFFF7D"/>
    <w:multiLevelType w:val="singleLevel"/>
    <w:tmpl w:val="36AEF98E"/>
    <w:lvl w:ilvl="0">
      <w:start w:val="1"/>
      <w:numFmt w:val="decimal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>
    <w:nsid w:val="FFFFFF7E"/>
    <w:multiLevelType w:val="singleLevel"/>
    <w:tmpl w:val="45846752"/>
    <w:lvl w:ilvl="0">
      <w:start w:val="1"/>
      <w:numFmt w:val="decimal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>
    <w:nsid w:val="FFFFFF7F"/>
    <w:multiLevelType w:val="singleLevel"/>
    <w:tmpl w:val="C014357C"/>
    <w:lvl w:ilvl="0">
      <w:start w:val="1"/>
      <w:numFmt w:val="decimal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>
    <w:nsid w:val="FFFFFF80"/>
    <w:multiLevelType w:val="singleLevel"/>
    <w:tmpl w:val="612AF010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C37E2CE2"/>
    <w:lvl w:ilvl="0">
      <w:start w:val="1"/>
      <w:numFmt w:val="bullet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BF3292FE"/>
    <w:lvl w:ilvl="0">
      <w:start w:val="1"/>
      <w:numFmt w:val="bullet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DA7076EC"/>
    <w:lvl w:ilvl="0">
      <w:start w:val="1"/>
      <w:numFmt w:val="bullet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B54E16FA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>
    <w:nsid w:val="FFFFFF89"/>
    <w:multiLevelType w:val="singleLevel"/>
    <w:tmpl w:val="D0DC1CDE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>
    <w:nsid w:val="044B7174"/>
    <w:multiLevelType w:val="multilevel"/>
    <w:tmpl w:val="79FC4802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</w:rPr>
    </w:lvl>
    <w:lvl w:ilvl="2">
      <w:start w:val="1"/>
      <w:numFmt w:val="decimal"/>
      <w:lvlText w:val="%3．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1">
    <w:nsid w:val="06895D05"/>
    <w:multiLevelType w:val="multilevel"/>
    <w:tmpl w:val="FE0A74E0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>
    <w:nsid w:val="06FD46C5"/>
    <w:multiLevelType w:val="hybridMultilevel"/>
    <w:tmpl w:val="AABEE132"/>
    <w:lvl w:ilvl="0" w:tplc="6DEA0BDE">
      <w:numFmt w:val="bullet"/>
      <w:lvlText w:val="＊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3">
    <w:nsid w:val="0CE86485"/>
    <w:multiLevelType w:val="hybridMultilevel"/>
    <w:tmpl w:val="FE0A74E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>
    <w:nsid w:val="173455B9"/>
    <w:multiLevelType w:val="hybridMultilevel"/>
    <w:tmpl w:val="5ACA725C"/>
    <w:lvl w:ilvl="0" w:tplc="5928CE3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>
    <w:nsid w:val="184A112A"/>
    <w:multiLevelType w:val="hybridMultilevel"/>
    <w:tmpl w:val="52EECCB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0"/>
        </w:tabs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0"/>
        </w:tabs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0"/>
        </w:tabs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0"/>
        </w:tabs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0"/>
        </w:tabs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0"/>
        </w:tabs>
        <w:ind w:left="4680" w:hanging="480"/>
      </w:pPr>
      <w:rPr>
        <w:rFonts w:ascii="Wingdings" w:hAnsi="Wingdings" w:hint="default"/>
      </w:rPr>
    </w:lvl>
  </w:abstractNum>
  <w:abstractNum w:abstractNumId="16">
    <w:nsid w:val="1B6F219C"/>
    <w:multiLevelType w:val="multilevel"/>
    <w:tmpl w:val="05E6882A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>
    <w:nsid w:val="1BFA6F2E"/>
    <w:multiLevelType w:val="hybridMultilevel"/>
    <w:tmpl w:val="05E6882A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>
    <w:nsid w:val="26402032"/>
    <w:multiLevelType w:val="hybridMultilevel"/>
    <w:tmpl w:val="CD9097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29B40E86"/>
    <w:multiLevelType w:val="hybridMultilevel"/>
    <w:tmpl w:val="03CA93B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>
    <w:nsid w:val="30F611B2"/>
    <w:multiLevelType w:val="hybridMultilevel"/>
    <w:tmpl w:val="19AAF13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>
    <w:nsid w:val="35750916"/>
    <w:multiLevelType w:val="hybridMultilevel"/>
    <w:tmpl w:val="A8FEBA8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2">
    <w:nsid w:val="43EB5F9E"/>
    <w:multiLevelType w:val="multilevel"/>
    <w:tmpl w:val="5CA814E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>
    <w:nsid w:val="4A817638"/>
    <w:multiLevelType w:val="hybridMultilevel"/>
    <w:tmpl w:val="14F8EB6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>
    <w:nsid w:val="4C727D84"/>
    <w:multiLevelType w:val="hybridMultilevel"/>
    <w:tmpl w:val="5CA814E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5">
    <w:nsid w:val="4E420892"/>
    <w:multiLevelType w:val="hybridMultilevel"/>
    <w:tmpl w:val="7196FCCC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A98E56FA">
      <w:start w:val="1"/>
      <w:numFmt w:val="decimal"/>
      <w:lvlText w:val="%2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6">
    <w:nsid w:val="4F6057FB"/>
    <w:multiLevelType w:val="multilevel"/>
    <w:tmpl w:val="0906A58C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7">
    <w:nsid w:val="539B2940"/>
    <w:multiLevelType w:val="hybridMultilevel"/>
    <w:tmpl w:val="EB825D7A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8">
    <w:nsid w:val="55E32D09"/>
    <w:multiLevelType w:val="hybridMultilevel"/>
    <w:tmpl w:val="168693FA"/>
    <w:lvl w:ilvl="0" w:tplc="23CEF11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>
    <w:nsid w:val="56E72949"/>
    <w:multiLevelType w:val="hybridMultilevel"/>
    <w:tmpl w:val="1C147D7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>
    <w:nsid w:val="5B132F72"/>
    <w:multiLevelType w:val="hybridMultilevel"/>
    <w:tmpl w:val="2EEEC6BC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1">
    <w:nsid w:val="5FE514CF"/>
    <w:multiLevelType w:val="hybridMultilevel"/>
    <w:tmpl w:val="74B22F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4EE5195"/>
    <w:multiLevelType w:val="hybridMultilevel"/>
    <w:tmpl w:val="1276840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3">
    <w:nsid w:val="68F41696"/>
    <w:multiLevelType w:val="multilevel"/>
    <w:tmpl w:val="7196FCCC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decimal"/>
      <w:lvlText w:val="%2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4">
    <w:nsid w:val="6AE51E3D"/>
    <w:multiLevelType w:val="multilevel"/>
    <w:tmpl w:val="2C504290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5">
    <w:nsid w:val="6E7252B2"/>
    <w:multiLevelType w:val="hybridMultilevel"/>
    <w:tmpl w:val="925C46BE"/>
    <w:lvl w:ilvl="0" w:tplc="04090001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36">
    <w:nsid w:val="6EC37AB6"/>
    <w:multiLevelType w:val="hybridMultilevel"/>
    <w:tmpl w:val="EEC45C3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7">
    <w:nsid w:val="70890B13"/>
    <w:multiLevelType w:val="hybridMultilevel"/>
    <w:tmpl w:val="0906A58C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8">
    <w:nsid w:val="715517DA"/>
    <w:multiLevelType w:val="hybridMultilevel"/>
    <w:tmpl w:val="51EE7050"/>
    <w:lvl w:ilvl="0" w:tplc="3956FBC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9">
    <w:nsid w:val="726D1987"/>
    <w:multiLevelType w:val="hybridMultilevel"/>
    <w:tmpl w:val="6EDC72F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>
    <w:nsid w:val="74A0617F"/>
    <w:multiLevelType w:val="hybridMultilevel"/>
    <w:tmpl w:val="C894885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1">
    <w:nsid w:val="78791136"/>
    <w:multiLevelType w:val="multilevel"/>
    <w:tmpl w:val="C894885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2">
    <w:nsid w:val="78854CCD"/>
    <w:multiLevelType w:val="multilevel"/>
    <w:tmpl w:val="1C147D78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3">
    <w:nsid w:val="78CE58DF"/>
    <w:multiLevelType w:val="hybridMultilevel"/>
    <w:tmpl w:val="C50CDC1C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</w:rPr>
    </w:lvl>
    <w:lvl w:ilvl="2" w:tplc="04090003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4">
    <w:nsid w:val="7DC371D0"/>
    <w:multiLevelType w:val="hybridMultilevel"/>
    <w:tmpl w:val="DC066F7A"/>
    <w:lvl w:ilvl="0" w:tplc="5928CE3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5928CE3A">
      <w:start w:val="1"/>
      <w:numFmt w:val="decimal"/>
      <w:lvlText w:val="%3．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31"/>
  </w:num>
  <w:num w:numId="2">
    <w:abstractNumId w:val="18"/>
  </w:num>
  <w:num w:numId="3">
    <w:abstractNumId w:val="36"/>
  </w:num>
  <w:num w:numId="4">
    <w:abstractNumId w:val="28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0"/>
  </w:num>
  <w:num w:numId="16">
    <w:abstractNumId w:val="14"/>
  </w:num>
  <w:num w:numId="17">
    <w:abstractNumId w:val="44"/>
  </w:num>
  <w:num w:numId="18">
    <w:abstractNumId w:val="23"/>
  </w:num>
  <w:num w:numId="19">
    <w:abstractNumId w:val="17"/>
  </w:num>
  <w:num w:numId="20">
    <w:abstractNumId w:val="16"/>
  </w:num>
  <w:num w:numId="21">
    <w:abstractNumId w:val="24"/>
  </w:num>
  <w:num w:numId="22">
    <w:abstractNumId w:val="37"/>
  </w:num>
  <w:num w:numId="23">
    <w:abstractNumId w:val="26"/>
  </w:num>
  <w:num w:numId="24">
    <w:abstractNumId w:val="27"/>
  </w:num>
  <w:num w:numId="25">
    <w:abstractNumId w:val="15"/>
  </w:num>
  <w:num w:numId="26">
    <w:abstractNumId w:val="35"/>
  </w:num>
  <w:num w:numId="27">
    <w:abstractNumId w:val="43"/>
  </w:num>
  <w:num w:numId="28">
    <w:abstractNumId w:val="22"/>
  </w:num>
  <w:num w:numId="29">
    <w:abstractNumId w:val="40"/>
  </w:num>
  <w:num w:numId="30">
    <w:abstractNumId w:val="34"/>
  </w:num>
  <w:num w:numId="31">
    <w:abstractNumId w:val="21"/>
  </w:num>
  <w:num w:numId="32">
    <w:abstractNumId w:val="25"/>
  </w:num>
  <w:num w:numId="33">
    <w:abstractNumId w:val="12"/>
  </w:num>
  <w:num w:numId="34">
    <w:abstractNumId w:val="39"/>
  </w:num>
  <w:num w:numId="35">
    <w:abstractNumId w:val="33"/>
  </w:num>
  <w:num w:numId="36">
    <w:abstractNumId w:val="19"/>
  </w:num>
  <w:num w:numId="37">
    <w:abstractNumId w:val="10"/>
  </w:num>
  <w:num w:numId="38">
    <w:abstractNumId w:val="20"/>
  </w:num>
  <w:num w:numId="39">
    <w:abstractNumId w:val="13"/>
  </w:num>
  <w:num w:numId="40">
    <w:abstractNumId w:val="11"/>
  </w:num>
  <w:num w:numId="41">
    <w:abstractNumId w:val="29"/>
  </w:num>
  <w:num w:numId="42">
    <w:abstractNumId w:val="42"/>
  </w:num>
  <w:num w:numId="43">
    <w:abstractNumId w:val="41"/>
  </w:num>
  <w:num w:numId="44">
    <w:abstractNumId w:val="32"/>
  </w:num>
  <w:num w:numId="45">
    <w:abstractNumId w:val="38"/>
  </w:num>
  <w:num w:numId="46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attachedTemplate r:id="rId1"/>
  <w:defaultTabStop w:val="480"/>
  <w:displayHorizontalDrawingGridEvery w:val="0"/>
  <w:displayVerticalDrawingGridEvery w:val="2"/>
  <w:characterSpacingControl w:val="compressPunctuation"/>
  <w:hdrShapeDefaults>
    <o:shapedefaults v:ext="edit" spidmax="2049" fill="f" fillcolor="white" strokecolor="red">
      <v:fill color="white" on="f"/>
      <v:stroke color="red" weight="1.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B71"/>
    <w:rsid w:val="0001186D"/>
    <w:rsid w:val="00011B10"/>
    <w:rsid w:val="00014F69"/>
    <w:rsid w:val="0001691E"/>
    <w:rsid w:val="00016FF3"/>
    <w:rsid w:val="0001723D"/>
    <w:rsid w:val="00017A4D"/>
    <w:rsid w:val="00020563"/>
    <w:rsid w:val="00020BCA"/>
    <w:rsid w:val="000221A9"/>
    <w:rsid w:val="00024C5F"/>
    <w:rsid w:val="00024E1D"/>
    <w:rsid w:val="00025D42"/>
    <w:rsid w:val="0002783F"/>
    <w:rsid w:val="00031588"/>
    <w:rsid w:val="00031C2B"/>
    <w:rsid w:val="0003297F"/>
    <w:rsid w:val="000352FA"/>
    <w:rsid w:val="00040DD2"/>
    <w:rsid w:val="00040F8D"/>
    <w:rsid w:val="00042628"/>
    <w:rsid w:val="00043A00"/>
    <w:rsid w:val="00043AE4"/>
    <w:rsid w:val="000458F8"/>
    <w:rsid w:val="00047479"/>
    <w:rsid w:val="00050F38"/>
    <w:rsid w:val="000523BC"/>
    <w:rsid w:val="000543DC"/>
    <w:rsid w:val="00056084"/>
    <w:rsid w:val="00060E5C"/>
    <w:rsid w:val="00065096"/>
    <w:rsid w:val="000651E4"/>
    <w:rsid w:val="00066930"/>
    <w:rsid w:val="00067958"/>
    <w:rsid w:val="000728A0"/>
    <w:rsid w:val="000829B3"/>
    <w:rsid w:val="000942B1"/>
    <w:rsid w:val="000A2197"/>
    <w:rsid w:val="000A79B0"/>
    <w:rsid w:val="000A7A01"/>
    <w:rsid w:val="000B0A3B"/>
    <w:rsid w:val="000B6989"/>
    <w:rsid w:val="000B770D"/>
    <w:rsid w:val="000B7F25"/>
    <w:rsid w:val="000C0F2E"/>
    <w:rsid w:val="000C6D73"/>
    <w:rsid w:val="000C7420"/>
    <w:rsid w:val="000E64AA"/>
    <w:rsid w:val="000F2A60"/>
    <w:rsid w:val="000F49A3"/>
    <w:rsid w:val="000F7963"/>
    <w:rsid w:val="001054D7"/>
    <w:rsid w:val="001221C3"/>
    <w:rsid w:val="00126145"/>
    <w:rsid w:val="001261DC"/>
    <w:rsid w:val="00127D25"/>
    <w:rsid w:val="0013218D"/>
    <w:rsid w:val="00137E87"/>
    <w:rsid w:val="001402D2"/>
    <w:rsid w:val="00141D34"/>
    <w:rsid w:val="00145998"/>
    <w:rsid w:val="00150AE3"/>
    <w:rsid w:val="00151384"/>
    <w:rsid w:val="00155632"/>
    <w:rsid w:val="00156B31"/>
    <w:rsid w:val="0016385B"/>
    <w:rsid w:val="0017161D"/>
    <w:rsid w:val="001737F5"/>
    <w:rsid w:val="001753EF"/>
    <w:rsid w:val="00175BC9"/>
    <w:rsid w:val="00181DD5"/>
    <w:rsid w:val="0018247B"/>
    <w:rsid w:val="001843EF"/>
    <w:rsid w:val="0018501B"/>
    <w:rsid w:val="00186BF7"/>
    <w:rsid w:val="00193882"/>
    <w:rsid w:val="00193915"/>
    <w:rsid w:val="001A004C"/>
    <w:rsid w:val="001A0C2D"/>
    <w:rsid w:val="001A1D84"/>
    <w:rsid w:val="001A37D4"/>
    <w:rsid w:val="001B03FF"/>
    <w:rsid w:val="001B668B"/>
    <w:rsid w:val="001C0523"/>
    <w:rsid w:val="001C360E"/>
    <w:rsid w:val="001C3FEA"/>
    <w:rsid w:val="001C4239"/>
    <w:rsid w:val="001C593E"/>
    <w:rsid w:val="001C72F2"/>
    <w:rsid w:val="001D02C1"/>
    <w:rsid w:val="001D7271"/>
    <w:rsid w:val="001E1ED4"/>
    <w:rsid w:val="001E56C9"/>
    <w:rsid w:val="001E5ABC"/>
    <w:rsid w:val="001F2C31"/>
    <w:rsid w:val="001F4553"/>
    <w:rsid w:val="001F67B7"/>
    <w:rsid w:val="001F7635"/>
    <w:rsid w:val="00202FA2"/>
    <w:rsid w:val="00205D8E"/>
    <w:rsid w:val="0020698A"/>
    <w:rsid w:val="00211555"/>
    <w:rsid w:val="00211819"/>
    <w:rsid w:val="002128BC"/>
    <w:rsid w:val="00212B22"/>
    <w:rsid w:val="002151BF"/>
    <w:rsid w:val="00217F53"/>
    <w:rsid w:val="00217F6C"/>
    <w:rsid w:val="00217FE2"/>
    <w:rsid w:val="00220514"/>
    <w:rsid w:val="00222AB7"/>
    <w:rsid w:val="00226D0E"/>
    <w:rsid w:val="00227745"/>
    <w:rsid w:val="0023041E"/>
    <w:rsid w:val="0023097B"/>
    <w:rsid w:val="002368C8"/>
    <w:rsid w:val="00242723"/>
    <w:rsid w:val="0024531A"/>
    <w:rsid w:val="00251B67"/>
    <w:rsid w:val="00253148"/>
    <w:rsid w:val="0025552F"/>
    <w:rsid w:val="00262552"/>
    <w:rsid w:val="0026448D"/>
    <w:rsid w:val="0026495E"/>
    <w:rsid w:val="00264D9A"/>
    <w:rsid w:val="00266ECF"/>
    <w:rsid w:val="002676EE"/>
    <w:rsid w:val="002732EB"/>
    <w:rsid w:val="0027374C"/>
    <w:rsid w:val="00276E35"/>
    <w:rsid w:val="00286BA2"/>
    <w:rsid w:val="0029117F"/>
    <w:rsid w:val="00291476"/>
    <w:rsid w:val="00291891"/>
    <w:rsid w:val="00297912"/>
    <w:rsid w:val="002B35AA"/>
    <w:rsid w:val="002B46BF"/>
    <w:rsid w:val="002B58BD"/>
    <w:rsid w:val="002C2FA6"/>
    <w:rsid w:val="002C4453"/>
    <w:rsid w:val="002C5AA5"/>
    <w:rsid w:val="002C6E6A"/>
    <w:rsid w:val="002D2C2D"/>
    <w:rsid w:val="002D61CF"/>
    <w:rsid w:val="002E20A4"/>
    <w:rsid w:val="002E4BA8"/>
    <w:rsid w:val="002E4F07"/>
    <w:rsid w:val="002E770B"/>
    <w:rsid w:val="002E77F9"/>
    <w:rsid w:val="002F68CC"/>
    <w:rsid w:val="00300CD5"/>
    <w:rsid w:val="00302732"/>
    <w:rsid w:val="00303170"/>
    <w:rsid w:val="00310672"/>
    <w:rsid w:val="003142C8"/>
    <w:rsid w:val="00316162"/>
    <w:rsid w:val="00325301"/>
    <w:rsid w:val="0032613D"/>
    <w:rsid w:val="00333384"/>
    <w:rsid w:val="00336361"/>
    <w:rsid w:val="0033799E"/>
    <w:rsid w:val="0034248A"/>
    <w:rsid w:val="00357185"/>
    <w:rsid w:val="00360F03"/>
    <w:rsid w:val="003671B1"/>
    <w:rsid w:val="00371C62"/>
    <w:rsid w:val="003728F9"/>
    <w:rsid w:val="00374CDF"/>
    <w:rsid w:val="00376CAD"/>
    <w:rsid w:val="00377188"/>
    <w:rsid w:val="00385B89"/>
    <w:rsid w:val="003871E7"/>
    <w:rsid w:val="003905E3"/>
    <w:rsid w:val="0039243A"/>
    <w:rsid w:val="003A067C"/>
    <w:rsid w:val="003A3B9F"/>
    <w:rsid w:val="003A4DA2"/>
    <w:rsid w:val="003B0C85"/>
    <w:rsid w:val="003C209C"/>
    <w:rsid w:val="003D1B09"/>
    <w:rsid w:val="003D30AF"/>
    <w:rsid w:val="003D6116"/>
    <w:rsid w:val="003D6487"/>
    <w:rsid w:val="003E1D16"/>
    <w:rsid w:val="003E4332"/>
    <w:rsid w:val="003E77ED"/>
    <w:rsid w:val="003E7A2A"/>
    <w:rsid w:val="003F037F"/>
    <w:rsid w:val="003F1781"/>
    <w:rsid w:val="00400120"/>
    <w:rsid w:val="00405FD6"/>
    <w:rsid w:val="00410D64"/>
    <w:rsid w:val="00414030"/>
    <w:rsid w:val="0041555D"/>
    <w:rsid w:val="00416350"/>
    <w:rsid w:val="00416440"/>
    <w:rsid w:val="00416AB9"/>
    <w:rsid w:val="00420C91"/>
    <w:rsid w:val="00421616"/>
    <w:rsid w:val="0042247A"/>
    <w:rsid w:val="00426EA5"/>
    <w:rsid w:val="0043060A"/>
    <w:rsid w:val="004313E4"/>
    <w:rsid w:val="00431449"/>
    <w:rsid w:val="00431E60"/>
    <w:rsid w:val="004348E2"/>
    <w:rsid w:val="004352CB"/>
    <w:rsid w:val="00436337"/>
    <w:rsid w:val="00437DFD"/>
    <w:rsid w:val="004406BD"/>
    <w:rsid w:val="0044185F"/>
    <w:rsid w:val="00442A1D"/>
    <w:rsid w:val="004432CE"/>
    <w:rsid w:val="00445FE7"/>
    <w:rsid w:val="00447C94"/>
    <w:rsid w:val="00454F87"/>
    <w:rsid w:val="0045634B"/>
    <w:rsid w:val="004567DD"/>
    <w:rsid w:val="00460A8E"/>
    <w:rsid w:val="0046163A"/>
    <w:rsid w:val="0046262E"/>
    <w:rsid w:val="00462C58"/>
    <w:rsid w:val="004655E6"/>
    <w:rsid w:val="004661A3"/>
    <w:rsid w:val="00482F30"/>
    <w:rsid w:val="004838D7"/>
    <w:rsid w:val="00485898"/>
    <w:rsid w:val="00491CE9"/>
    <w:rsid w:val="004A507D"/>
    <w:rsid w:val="004A6E51"/>
    <w:rsid w:val="004B2C44"/>
    <w:rsid w:val="004B2E02"/>
    <w:rsid w:val="004B4DFC"/>
    <w:rsid w:val="004B5219"/>
    <w:rsid w:val="004B5DFF"/>
    <w:rsid w:val="004B66B8"/>
    <w:rsid w:val="004D0FE7"/>
    <w:rsid w:val="004D2107"/>
    <w:rsid w:val="004D773B"/>
    <w:rsid w:val="004E025E"/>
    <w:rsid w:val="004E6CC6"/>
    <w:rsid w:val="004F1459"/>
    <w:rsid w:val="004F2E90"/>
    <w:rsid w:val="004F3D3A"/>
    <w:rsid w:val="004F5F42"/>
    <w:rsid w:val="004F75C7"/>
    <w:rsid w:val="00512415"/>
    <w:rsid w:val="00515AB4"/>
    <w:rsid w:val="005243AF"/>
    <w:rsid w:val="00525CE6"/>
    <w:rsid w:val="005324CA"/>
    <w:rsid w:val="005359B9"/>
    <w:rsid w:val="00536C6A"/>
    <w:rsid w:val="00546E0E"/>
    <w:rsid w:val="0054734B"/>
    <w:rsid w:val="005576FA"/>
    <w:rsid w:val="005600FC"/>
    <w:rsid w:val="00571703"/>
    <w:rsid w:val="00572CB9"/>
    <w:rsid w:val="00572E25"/>
    <w:rsid w:val="00575B71"/>
    <w:rsid w:val="00583CF2"/>
    <w:rsid w:val="00586956"/>
    <w:rsid w:val="00587AC0"/>
    <w:rsid w:val="00593B1F"/>
    <w:rsid w:val="005949E4"/>
    <w:rsid w:val="00596AB4"/>
    <w:rsid w:val="005A16C6"/>
    <w:rsid w:val="005A5AB3"/>
    <w:rsid w:val="005A7B28"/>
    <w:rsid w:val="005B3E0C"/>
    <w:rsid w:val="005B6B09"/>
    <w:rsid w:val="005C41B4"/>
    <w:rsid w:val="005C4872"/>
    <w:rsid w:val="005D244D"/>
    <w:rsid w:val="005E4FAE"/>
    <w:rsid w:val="005E5EED"/>
    <w:rsid w:val="005E6FAC"/>
    <w:rsid w:val="005F24EA"/>
    <w:rsid w:val="005F2D4F"/>
    <w:rsid w:val="005F4BAC"/>
    <w:rsid w:val="005F7263"/>
    <w:rsid w:val="0060341B"/>
    <w:rsid w:val="0060448C"/>
    <w:rsid w:val="00605EDE"/>
    <w:rsid w:val="00606DFE"/>
    <w:rsid w:val="00610396"/>
    <w:rsid w:val="00613AF7"/>
    <w:rsid w:val="00614B04"/>
    <w:rsid w:val="00614E32"/>
    <w:rsid w:val="0062003D"/>
    <w:rsid w:val="00620613"/>
    <w:rsid w:val="00621006"/>
    <w:rsid w:val="0062108A"/>
    <w:rsid w:val="00621C96"/>
    <w:rsid w:val="006241D0"/>
    <w:rsid w:val="006248A6"/>
    <w:rsid w:val="0062698C"/>
    <w:rsid w:val="00626B07"/>
    <w:rsid w:val="00630949"/>
    <w:rsid w:val="006320BD"/>
    <w:rsid w:val="006409D3"/>
    <w:rsid w:val="00640B1C"/>
    <w:rsid w:val="0064223F"/>
    <w:rsid w:val="00647893"/>
    <w:rsid w:val="00650C21"/>
    <w:rsid w:val="00650F6D"/>
    <w:rsid w:val="00651864"/>
    <w:rsid w:val="00652B43"/>
    <w:rsid w:val="00655D3E"/>
    <w:rsid w:val="00656572"/>
    <w:rsid w:val="00664FAC"/>
    <w:rsid w:val="0066673C"/>
    <w:rsid w:val="006676C9"/>
    <w:rsid w:val="006722EB"/>
    <w:rsid w:val="0067496D"/>
    <w:rsid w:val="00677B4E"/>
    <w:rsid w:val="00680ED7"/>
    <w:rsid w:val="00682356"/>
    <w:rsid w:val="006966C4"/>
    <w:rsid w:val="006A4583"/>
    <w:rsid w:val="006A7024"/>
    <w:rsid w:val="006A7452"/>
    <w:rsid w:val="006B0EFA"/>
    <w:rsid w:val="006B3A87"/>
    <w:rsid w:val="006B4647"/>
    <w:rsid w:val="006B6BBE"/>
    <w:rsid w:val="006C1C6C"/>
    <w:rsid w:val="006C1D4B"/>
    <w:rsid w:val="006C2803"/>
    <w:rsid w:val="006C44D0"/>
    <w:rsid w:val="006C697B"/>
    <w:rsid w:val="006C6BBD"/>
    <w:rsid w:val="006D0B67"/>
    <w:rsid w:val="006D48A0"/>
    <w:rsid w:val="006D5958"/>
    <w:rsid w:val="006E0394"/>
    <w:rsid w:val="006E1003"/>
    <w:rsid w:val="006E7910"/>
    <w:rsid w:val="006F0644"/>
    <w:rsid w:val="006F4671"/>
    <w:rsid w:val="006F596E"/>
    <w:rsid w:val="006F678E"/>
    <w:rsid w:val="007013E7"/>
    <w:rsid w:val="00701704"/>
    <w:rsid w:val="00704B66"/>
    <w:rsid w:val="0071146E"/>
    <w:rsid w:val="0072034B"/>
    <w:rsid w:val="007260C4"/>
    <w:rsid w:val="00731DFD"/>
    <w:rsid w:val="00732E8E"/>
    <w:rsid w:val="00734A05"/>
    <w:rsid w:val="00741E5C"/>
    <w:rsid w:val="0074235C"/>
    <w:rsid w:val="00745466"/>
    <w:rsid w:val="00751219"/>
    <w:rsid w:val="00752035"/>
    <w:rsid w:val="0075321F"/>
    <w:rsid w:val="00761587"/>
    <w:rsid w:val="0076203F"/>
    <w:rsid w:val="0076481B"/>
    <w:rsid w:val="0077149D"/>
    <w:rsid w:val="007730FF"/>
    <w:rsid w:val="00776914"/>
    <w:rsid w:val="007811FA"/>
    <w:rsid w:val="00782293"/>
    <w:rsid w:val="007832F0"/>
    <w:rsid w:val="00784F24"/>
    <w:rsid w:val="0078575C"/>
    <w:rsid w:val="00786E17"/>
    <w:rsid w:val="00791E7D"/>
    <w:rsid w:val="00794310"/>
    <w:rsid w:val="00797032"/>
    <w:rsid w:val="007A25E8"/>
    <w:rsid w:val="007A32E0"/>
    <w:rsid w:val="007A6DD4"/>
    <w:rsid w:val="007B0565"/>
    <w:rsid w:val="007B128D"/>
    <w:rsid w:val="007C17E8"/>
    <w:rsid w:val="007C4231"/>
    <w:rsid w:val="007C4B83"/>
    <w:rsid w:val="007C7648"/>
    <w:rsid w:val="007D5733"/>
    <w:rsid w:val="007D5A69"/>
    <w:rsid w:val="007D7B62"/>
    <w:rsid w:val="007E3035"/>
    <w:rsid w:val="007E3C25"/>
    <w:rsid w:val="007E640D"/>
    <w:rsid w:val="007F4EC4"/>
    <w:rsid w:val="007F622F"/>
    <w:rsid w:val="0080043C"/>
    <w:rsid w:val="00801214"/>
    <w:rsid w:val="008037F6"/>
    <w:rsid w:val="00803C5D"/>
    <w:rsid w:val="00804DB5"/>
    <w:rsid w:val="00804DEA"/>
    <w:rsid w:val="00806C13"/>
    <w:rsid w:val="0080732E"/>
    <w:rsid w:val="00807B0F"/>
    <w:rsid w:val="00807EB4"/>
    <w:rsid w:val="00811617"/>
    <w:rsid w:val="00811E78"/>
    <w:rsid w:val="008136F5"/>
    <w:rsid w:val="00815F82"/>
    <w:rsid w:val="00815FEF"/>
    <w:rsid w:val="00820923"/>
    <w:rsid w:val="008219F0"/>
    <w:rsid w:val="00826172"/>
    <w:rsid w:val="00826E55"/>
    <w:rsid w:val="008335BF"/>
    <w:rsid w:val="008357FD"/>
    <w:rsid w:val="00843657"/>
    <w:rsid w:val="00843BF5"/>
    <w:rsid w:val="008449BE"/>
    <w:rsid w:val="00845341"/>
    <w:rsid w:val="00847F8B"/>
    <w:rsid w:val="008523A2"/>
    <w:rsid w:val="008523CF"/>
    <w:rsid w:val="00853AC1"/>
    <w:rsid w:val="00854D7D"/>
    <w:rsid w:val="00856C85"/>
    <w:rsid w:val="00857190"/>
    <w:rsid w:val="008657B9"/>
    <w:rsid w:val="0086581B"/>
    <w:rsid w:val="008663D6"/>
    <w:rsid w:val="00867AE1"/>
    <w:rsid w:val="00873F0C"/>
    <w:rsid w:val="00877171"/>
    <w:rsid w:val="00881E56"/>
    <w:rsid w:val="0088343C"/>
    <w:rsid w:val="008862DA"/>
    <w:rsid w:val="00886B78"/>
    <w:rsid w:val="008873BC"/>
    <w:rsid w:val="008905B0"/>
    <w:rsid w:val="008919BA"/>
    <w:rsid w:val="00891C79"/>
    <w:rsid w:val="0089292A"/>
    <w:rsid w:val="00895359"/>
    <w:rsid w:val="00897089"/>
    <w:rsid w:val="008A2EC6"/>
    <w:rsid w:val="008A3207"/>
    <w:rsid w:val="008A6EA0"/>
    <w:rsid w:val="008A7BD8"/>
    <w:rsid w:val="008B0C8F"/>
    <w:rsid w:val="008B12E7"/>
    <w:rsid w:val="008B4B27"/>
    <w:rsid w:val="008B6DF2"/>
    <w:rsid w:val="008B6EF3"/>
    <w:rsid w:val="008B7A8F"/>
    <w:rsid w:val="008D0F65"/>
    <w:rsid w:val="008D6263"/>
    <w:rsid w:val="008D71F3"/>
    <w:rsid w:val="008D7CE3"/>
    <w:rsid w:val="008D7E37"/>
    <w:rsid w:val="008E042B"/>
    <w:rsid w:val="008E273F"/>
    <w:rsid w:val="008E5695"/>
    <w:rsid w:val="008F01E3"/>
    <w:rsid w:val="008F12CB"/>
    <w:rsid w:val="008F2AFE"/>
    <w:rsid w:val="008F2BDB"/>
    <w:rsid w:val="008F41E6"/>
    <w:rsid w:val="008F54B1"/>
    <w:rsid w:val="00900F20"/>
    <w:rsid w:val="009032D9"/>
    <w:rsid w:val="00906DB7"/>
    <w:rsid w:val="009133C1"/>
    <w:rsid w:val="00914A7B"/>
    <w:rsid w:val="00921542"/>
    <w:rsid w:val="00924CFC"/>
    <w:rsid w:val="00925AE7"/>
    <w:rsid w:val="00927DE9"/>
    <w:rsid w:val="00930DDC"/>
    <w:rsid w:val="0093154C"/>
    <w:rsid w:val="0093481A"/>
    <w:rsid w:val="009351A7"/>
    <w:rsid w:val="0094202B"/>
    <w:rsid w:val="0094240E"/>
    <w:rsid w:val="0094381A"/>
    <w:rsid w:val="00943C0B"/>
    <w:rsid w:val="00945240"/>
    <w:rsid w:val="00953B11"/>
    <w:rsid w:val="00953E79"/>
    <w:rsid w:val="009644FD"/>
    <w:rsid w:val="00966A81"/>
    <w:rsid w:val="00971134"/>
    <w:rsid w:val="00971855"/>
    <w:rsid w:val="009720B3"/>
    <w:rsid w:val="009767FA"/>
    <w:rsid w:val="009832FE"/>
    <w:rsid w:val="00983D4D"/>
    <w:rsid w:val="00984722"/>
    <w:rsid w:val="009851D4"/>
    <w:rsid w:val="009857DD"/>
    <w:rsid w:val="00990EF4"/>
    <w:rsid w:val="00992BB4"/>
    <w:rsid w:val="009A1B27"/>
    <w:rsid w:val="009A336D"/>
    <w:rsid w:val="009A481A"/>
    <w:rsid w:val="009A5C0F"/>
    <w:rsid w:val="009A6C7D"/>
    <w:rsid w:val="009A72C0"/>
    <w:rsid w:val="009A79C8"/>
    <w:rsid w:val="009B0897"/>
    <w:rsid w:val="009B1852"/>
    <w:rsid w:val="009B539F"/>
    <w:rsid w:val="009B5838"/>
    <w:rsid w:val="009C1242"/>
    <w:rsid w:val="009C31C7"/>
    <w:rsid w:val="009C7ADD"/>
    <w:rsid w:val="009D0745"/>
    <w:rsid w:val="009D1AEE"/>
    <w:rsid w:val="009D4639"/>
    <w:rsid w:val="009D65A1"/>
    <w:rsid w:val="009D6CE3"/>
    <w:rsid w:val="009D79A1"/>
    <w:rsid w:val="009E1512"/>
    <w:rsid w:val="009E1F25"/>
    <w:rsid w:val="009E24C6"/>
    <w:rsid w:val="009E4122"/>
    <w:rsid w:val="009E75D8"/>
    <w:rsid w:val="009E7E3E"/>
    <w:rsid w:val="009F554C"/>
    <w:rsid w:val="009F5EFD"/>
    <w:rsid w:val="00A00FAD"/>
    <w:rsid w:val="00A02331"/>
    <w:rsid w:val="00A027C8"/>
    <w:rsid w:val="00A05A93"/>
    <w:rsid w:val="00A07D49"/>
    <w:rsid w:val="00A17803"/>
    <w:rsid w:val="00A20E47"/>
    <w:rsid w:val="00A21AC8"/>
    <w:rsid w:val="00A24ACE"/>
    <w:rsid w:val="00A26465"/>
    <w:rsid w:val="00A35A37"/>
    <w:rsid w:val="00A36F80"/>
    <w:rsid w:val="00A417C7"/>
    <w:rsid w:val="00A509F0"/>
    <w:rsid w:val="00A516E8"/>
    <w:rsid w:val="00A5322C"/>
    <w:rsid w:val="00A53369"/>
    <w:rsid w:val="00A538D5"/>
    <w:rsid w:val="00A5616F"/>
    <w:rsid w:val="00A60781"/>
    <w:rsid w:val="00A60BEC"/>
    <w:rsid w:val="00A64AB9"/>
    <w:rsid w:val="00A64C16"/>
    <w:rsid w:val="00A64D89"/>
    <w:rsid w:val="00A66A9F"/>
    <w:rsid w:val="00A67F1D"/>
    <w:rsid w:val="00A712CE"/>
    <w:rsid w:val="00A7323B"/>
    <w:rsid w:val="00A73730"/>
    <w:rsid w:val="00A75970"/>
    <w:rsid w:val="00A81FD5"/>
    <w:rsid w:val="00A93782"/>
    <w:rsid w:val="00A94718"/>
    <w:rsid w:val="00A96AB2"/>
    <w:rsid w:val="00AA417C"/>
    <w:rsid w:val="00AA4B95"/>
    <w:rsid w:val="00AA60B3"/>
    <w:rsid w:val="00AB0318"/>
    <w:rsid w:val="00AB03D9"/>
    <w:rsid w:val="00AB2AFE"/>
    <w:rsid w:val="00AB54C0"/>
    <w:rsid w:val="00AB6248"/>
    <w:rsid w:val="00AC0998"/>
    <w:rsid w:val="00AC1C34"/>
    <w:rsid w:val="00AC265D"/>
    <w:rsid w:val="00AC2CF4"/>
    <w:rsid w:val="00AC6B74"/>
    <w:rsid w:val="00AC7C5D"/>
    <w:rsid w:val="00AD1051"/>
    <w:rsid w:val="00AD3692"/>
    <w:rsid w:val="00AD4DA1"/>
    <w:rsid w:val="00AE4AB9"/>
    <w:rsid w:val="00AE4D2D"/>
    <w:rsid w:val="00AF3537"/>
    <w:rsid w:val="00AF781D"/>
    <w:rsid w:val="00AF7C47"/>
    <w:rsid w:val="00B0442B"/>
    <w:rsid w:val="00B119FA"/>
    <w:rsid w:val="00B12004"/>
    <w:rsid w:val="00B13A42"/>
    <w:rsid w:val="00B14031"/>
    <w:rsid w:val="00B14C3A"/>
    <w:rsid w:val="00B15870"/>
    <w:rsid w:val="00B271EC"/>
    <w:rsid w:val="00B279B6"/>
    <w:rsid w:val="00B31191"/>
    <w:rsid w:val="00B31568"/>
    <w:rsid w:val="00B33FB5"/>
    <w:rsid w:val="00B3643F"/>
    <w:rsid w:val="00B42314"/>
    <w:rsid w:val="00B426DA"/>
    <w:rsid w:val="00B442D2"/>
    <w:rsid w:val="00B44EF3"/>
    <w:rsid w:val="00B46B2F"/>
    <w:rsid w:val="00B50337"/>
    <w:rsid w:val="00B5159E"/>
    <w:rsid w:val="00B53DED"/>
    <w:rsid w:val="00B53EB9"/>
    <w:rsid w:val="00B54504"/>
    <w:rsid w:val="00B54D78"/>
    <w:rsid w:val="00B56DE2"/>
    <w:rsid w:val="00B57D22"/>
    <w:rsid w:val="00B600A9"/>
    <w:rsid w:val="00B60FE3"/>
    <w:rsid w:val="00B67EE1"/>
    <w:rsid w:val="00B709DF"/>
    <w:rsid w:val="00B7186C"/>
    <w:rsid w:val="00B74F29"/>
    <w:rsid w:val="00B77231"/>
    <w:rsid w:val="00B806E0"/>
    <w:rsid w:val="00B84BDE"/>
    <w:rsid w:val="00B86225"/>
    <w:rsid w:val="00B86C09"/>
    <w:rsid w:val="00B90B03"/>
    <w:rsid w:val="00B92BC1"/>
    <w:rsid w:val="00BA4EF3"/>
    <w:rsid w:val="00BA59CD"/>
    <w:rsid w:val="00BA64C4"/>
    <w:rsid w:val="00BB12D9"/>
    <w:rsid w:val="00BB1366"/>
    <w:rsid w:val="00BB16BA"/>
    <w:rsid w:val="00BB4185"/>
    <w:rsid w:val="00BB5071"/>
    <w:rsid w:val="00BC1581"/>
    <w:rsid w:val="00BC5918"/>
    <w:rsid w:val="00BC597E"/>
    <w:rsid w:val="00BC60E3"/>
    <w:rsid w:val="00BD0F59"/>
    <w:rsid w:val="00BD232E"/>
    <w:rsid w:val="00BD6E3B"/>
    <w:rsid w:val="00BD7D2D"/>
    <w:rsid w:val="00BE097A"/>
    <w:rsid w:val="00BE25E4"/>
    <w:rsid w:val="00BE279B"/>
    <w:rsid w:val="00BE3E88"/>
    <w:rsid w:val="00BE73C0"/>
    <w:rsid w:val="00BE7E2C"/>
    <w:rsid w:val="00BF0073"/>
    <w:rsid w:val="00BF46F2"/>
    <w:rsid w:val="00BF7A4D"/>
    <w:rsid w:val="00C001BB"/>
    <w:rsid w:val="00C009A7"/>
    <w:rsid w:val="00C02A39"/>
    <w:rsid w:val="00C02F5A"/>
    <w:rsid w:val="00C06109"/>
    <w:rsid w:val="00C1034C"/>
    <w:rsid w:val="00C172EF"/>
    <w:rsid w:val="00C17ACB"/>
    <w:rsid w:val="00C20831"/>
    <w:rsid w:val="00C24C26"/>
    <w:rsid w:val="00C24E31"/>
    <w:rsid w:val="00C26FD7"/>
    <w:rsid w:val="00C31C58"/>
    <w:rsid w:val="00C321C7"/>
    <w:rsid w:val="00C3300C"/>
    <w:rsid w:val="00C36A56"/>
    <w:rsid w:val="00C37314"/>
    <w:rsid w:val="00C46901"/>
    <w:rsid w:val="00C475F8"/>
    <w:rsid w:val="00C52CFE"/>
    <w:rsid w:val="00C55289"/>
    <w:rsid w:val="00C5589B"/>
    <w:rsid w:val="00C717B8"/>
    <w:rsid w:val="00C73E5F"/>
    <w:rsid w:val="00C751B9"/>
    <w:rsid w:val="00C75221"/>
    <w:rsid w:val="00C77CC3"/>
    <w:rsid w:val="00C77DD7"/>
    <w:rsid w:val="00C8177E"/>
    <w:rsid w:val="00C81971"/>
    <w:rsid w:val="00C81CFC"/>
    <w:rsid w:val="00C81E01"/>
    <w:rsid w:val="00C83D55"/>
    <w:rsid w:val="00C85BE9"/>
    <w:rsid w:val="00C85DD5"/>
    <w:rsid w:val="00C868CA"/>
    <w:rsid w:val="00C90803"/>
    <w:rsid w:val="00C91B26"/>
    <w:rsid w:val="00C935B5"/>
    <w:rsid w:val="00C958B3"/>
    <w:rsid w:val="00C96F08"/>
    <w:rsid w:val="00C9764F"/>
    <w:rsid w:val="00CA25EF"/>
    <w:rsid w:val="00CA6BF3"/>
    <w:rsid w:val="00CA6BF5"/>
    <w:rsid w:val="00CB248E"/>
    <w:rsid w:val="00CB44F9"/>
    <w:rsid w:val="00CB5516"/>
    <w:rsid w:val="00CB569B"/>
    <w:rsid w:val="00CB62A2"/>
    <w:rsid w:val="00CC3DA1"/>
    <w:rsid w:val="00CC633D"/>
    <w:rsid w:val="00CC6B7A"/>
    <w:rsid w:val="00CC76A1"/>
    <w:rsid w:val="00CD10AE"/>
    <w:rsid w:val="00CD4316"/>
    <w:rsid w:val="00CD497F"/>
    <w:rsid w:val="00CD52CD"/>
    <w:rsid w:val="00CD5C7F"/>
    <w:rsid w:val="00CD5CD7"/>
    <w:rsid w:val="00CE0904"/>
    <w:rsid w:val="00CE0F25"/>
    <w:rsid w:val="00CE1ABE"/>
    <w:rsid w:val="00CE3BCA"/>
    <w:rsid w:val="00CE6E89"/>
    <w:rsid w:val="00CF029E"/>
    <w:rsid w:val="00CF1038"/>
    <w:rsid w:val="00CF248A"/>
    <w:rsid w:val="00CF4734"/>
    <w:rsid w:val="00CF60A3"/>
    <w:rsid w:val="00CF7B06"/>
    <w:rsid w:val="00CF7C75"/>
    <w:rsid w:val="00D056FF"/>
    <w:rsid w:val="00D07AE8"/>
    <w:rsid w:val="00D07E50"/>
    <w:rsid w:val="00D10653"/>
    <w:rsid w:val="00D1405A"/>
    <w:rsid w:val="00D145D3"/>
    <w:rsid w:val="00D15504"/>
    <w:rsid w:val="00D165F2"/>
    <w:rsid w:val="00D172EB"/>
    <w:rsid w:val="00D2104B"/>
    <w:rsid w:val="00D259C6"/>
    <w:rsid w:val="00D3148F"/>
    <w:rsid w:val="00D3552A"/>
    <w:rsid w:val="00D370C1"/>
    <w:rsid w:val="00D456E2"/>
    <w:rsid w:val="00D57812"/>
    <w:rsid w:val="00D57A16"/>
    <w:rsid w:val="00D7653D"/>
    <w:rsid w:val="00D81A77"/>
    <w:rsid w:val="00D82930"/>
    <w:rsid w:val="00D82C1D"/>
    <w:rsid w:val="00D82C4A"/>
    <w:rsid w:val="00D83347"/>
    <w:rsid w:val="00D86E75"/>
    <w:rsid w:val="00D87ED8"/>
    <w:rsid w:val="00DA3525"/>
    <w:rsid w:val="00DB100F"/>
    <w:rsid w:val="00DB2576"/>
    <w:rsid w:val="00DB4C1A"/>
    <w:rsid w:val="00DB5FB2"/>
    <w:rsid w:val="00DC4A9A"/>
    <w:rsid w:val="00DC7FDF"/>
    <w:rsid w:val="00DD5320"/>
    <w:rsid w:val="00DD73C4"/>
    <w:rsid w:val="00DE699C"/>
    <w:rsid w:val="00DF7C89"/>
    <w:rsid w:val="00E011B5"/>
    <w:rsid w:val="00E02F56"/>
    <w:rsid w:val="00E041E1"/>
    <w:rsid w:val="00E11E27"/>
    <w:rsid w:val="00E12860"/>
    <w:rsid w:val="00E13060"/>
    <w:rsid w:val="00E1308D"/>
    <w:rsid w:val="00E13266"/>
    <w:rsid w:val="00E13951"/>
    <w:rsid w:val="00E1743C"/>
    <w:rsid w:val="00E177AD"/>
    <w:rsid w:val="00E20C5B"/>
    <w:rsid w:val="00E22F5D"/>
    <w:rsid w:val="00E320B6"/>
    <w:rsid w:val="00E376ED"/>
    <w:rsid w:val="00E400FA"/>
    <w:rsid w:val="00E405FD"/>
    <w:rsid w:val="00E42F93"/>
    <w:rsid w:val="00E460C3"/>
    <w:rsid w:val="00E47174"/>
    <w:rsid w:val="00E51473"/>
    <w:rsid w:val="00E533F5"/>
    <w:rsid w:val="00E5435F"/>
    <w:rsid w:val="00E55BCA"/>
    <w:rsid w:val="00E57D1D"/>
    <w:rsid w:val="00E614D8"/>
    <w:rsid w:val="00E64EC4"/>
    <w:rsid w:val="00E7193F"/>
    <w:rsid w:val="00E71A22"/>
    <w:rsid w:val="00E72023"/>
    <w:rsid w:val="00E802B7"/>
    <w:rsid w:val="00E81396"/>
    <w:rsid w:val="00E81BAD"/>
    <w:rsid w:val="00E87F50"/>
    <w:rsid w:val="00E962A7"/>
    <w:rsid w:val="00EA2D3F"/>
    <w:rsid w:val="00EA3846"/>
    <w:rsid w:val="00EA42C5"/>
    <w:rsid w:val="00EA7B47"/>
    <w:rsid w:val="00EA7E4D"/>
    <w:rsid w:val="00EB1BF5"/>
    <w:rsid w:val="00EB266D"/>
    <w:rsid w:val="00EC38E7"/>
    <w:rsid w:val="00EC6994"/>
    <w:rsid w:val="00EC6D67"/>
    <w:rsid w:val="00ED133E"/>
    <w:rsid w:val="00ED5DB4"/>
    <w:rsid w:val="00EE48EA"/>
    <w:rsid w:val="00EE5F5F"/>
    <w:rsid w:val="00EF10C4"/>
    <w:rsid w:val="00EF5D30"/>
    <w:rsid w:val="00F00155"/>
    <w:rsid w:val="00F013B2"/>
    <w:rsid w:val="00F07677"/>
    <w:rsid w:val="00F104B1"/>
    <w:rsid w:val="00F10783"/>
    <w:rsid w:val="00F114B8"/>
    <w:rsid w:val="00F134E0"/>
    <w:rsid w:val="00F13F1A"/>
    <w:rsid w:val="00F14C6D"/>
    <w:rsid w:val="00F16002"/>
    <w:rsid w:val="00F17E53"/>
    <w:rsid w:val="00F224E7"/>
    <w:rsid w:val="00F22B5C"/>
    <w:rsid w:val="00F22C5D"/>
    <w:rsid w:val="00F2330B"/>
    <w:rsid w:val="00F24478"/>
    <w:rsid w:val="00F32774"/>
    <w:rsid w:val="00F330E1"/>
    <w:rsid w:val="00F34DD3"/>
    <w:rsid w:val="00F373AD"/>
    <w:rsid w:val="00F4647E"/>
    <w:rsid w:val="00F52899"/>
    <w:rsid w:val="00F538A5"/>
    <w:rsid w:val="00F53B76"/>
    <w:rsid w:val="00F62587"/>
    <w:rsid w:val="00F628D7"/>
    <w:rsid w:val="00F80777"/>
    <w:rsid w:val="00F814A8"/>
    <w:rsid w:val="00F820C4"/>
    <w:rsid w:val="00F86DCF"/>
    <w:rsid w:val="00F8741C"/>
    <w:rsid w:val="00F90273"/>
    <w:rsid w:val="00F90CA2"/>
    <w:rsid w:val="00F91DA6"/>
    <w:rsid w:val="00FA6F48"/>
    <w:rsid w:val="00FA7CC6"/>
    <w:rsid w:val="00FB00F4"/>
    <w:rsid w:val="00FC3A3F"/>
    <w:rsid w:val="00FC3ED0"/>
    <w:rsid w:val="00FC4A86"/>
    <w:rsid w:val="00FC58FA"/>
    <w:rsid w:val="00FC7107"/>
    <w:rsid w:val="00FD157E"/>
    <w:rsid w:val="00FD4C40"/>
    <w:rsid w:val="00FE0924"/>
    <w:rsid w:val="00FE2475"/>
    <w:rsid w:val="00FE51FE"/>
    <w:rsid w:val="00FE7F40"/>
    <w:rsid w:val="00FF7194"/>
    <w:rsid w:val="00FF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color="red">
      <v:fill color="white" on="f"/>
      <v:stroke color="red" weight="1.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857190"/>
    <w:pPr>
      <w:ind w:firstLine="360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CD497F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0"/>
    <w:uiPriority w:val="9"/>
    <w:qFormat/>
    <w:rsid w:val="00CD497F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paragraph" w:styleId="3">
    <w:name w:val="heading 3"/>
    <w:basedOn w:val="a"/>
    <w:next w:val="a"/>
    <w:link w:val="30"/>
    <w:uiPriority w:val="9"/>
    <w:qFormat/>
    <w:rsid w:val="00CD497F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/>
      <w:color w:val="4F81BD"/>
      <w:sz w:val="24"/>
      <w:szCs w:val="24"/>
    </w:rPr>
  </w:style>
  <w:style w:type="paragraph" w:styleId="4">
    <w:name w:val="heading 4"/>
    <w:basedOn w:val="a"/>
    <w:next w:val="a"/>
    <w:link w:val="40"/>
    <w:uiPriority w:val="9"/>
    <w:qFormat/>
    <w:rsid w:val="00CD497F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/>
      <w:i/>
      <w:iCs/>
      <w:color w:val="4F81BD"/>
      <w:sz w:val="24"/>
      <w:szCs w:val="24"/>
    </w:rPr>
  </w:style>
  <w:style w:type="paragraph" w:styleId="5">
    <w:name w:val="heading 5"/>
    <w:basedOn w:val="a"/>
    <w:next w:val="a"/>
    <w:link w:val="50"/>
    <w:uiPriority w:val="9"/>
    <w:qFormat/>
    <w:rsid w:val="00CD497F"/>
    <w:pPr>
      <w:spacing w:before="200" w:after="80"/>
      <w:ind w:firstLine="0"/>
      <w:outlineLvl w:val="4"/>
    </w:pPr>
    <w:rPr>
      <w:rFonts w:ascii="Cambria" w:hAnsi="Cambria"/>
      <w:color w:val="4F81BD"/>
    </w:rPr>
  </w:style>
  <w:style w:type="paragraph" w:styleId="6">
    <w:name w:val="heading 6"/>
    <w:basedOn w:val="a"/>
    <w:next w:val="a"/>
    <w:link w:val="60"/>
    <w:uiPriority w:val="9"/>
    <w:qFormat/>
    <w:rsid w:val="00CD497F"/>
    <w:pPr>
      <w:spacing w:before="280" w:after="100"/>
      <w:ind w:firstLine="0"/>
      <w:outlineLvl w:val="5"/>
    </w:pPr>
    <w:rPr>
      <w:rFonts w:ascii="Cambria" w:hAnsi="Cambria"/>
      <w:i/>
      <w:iCs/>
      <w:color w:val="4F81BD"/>
    </w:rPr>
  </w:style>
  <w:style w:type="paragraph" w:styleId="7">
    <w:name w:val="heading 7"/>
    <w:basedOn w:val="a"/>
    <w:next w:val="a"/>
    <w:link w:val="70"/>
    <w:uiPriority w:val="9"/>
    <w:qFormat/>
    <w:rsid w:val="00CD497F"/>
    <w:pPr>
      <w:spacing w:before="320" w:after="100"/>
      <w:ind w:firstLine="0"/>
      <w:outlineLvl w:val="6"/>
    </w:pPr>
    <w:rPr>
      <w:rFonts w:ascii="Cambria" w:hAnsi="Cambria"/>
      <w:b/>
      <w:bCs/>
      <w:color w:val="9BBB59"/>
      <w:sz w:val="20"/>
      <w:szCs w:val="20"/>
    </w:rPr>
  </w:style>
  <w:style w:type="paragraph" w:styleId="8">
    <w:name w:val="heading 8"/>
    <w:basedOn w:val="a"/>
    <w:next w:val="a"/>
    <w:link w:val="80"/>
    <w:uiPriority w:val="9"/>
    <w:qFormat/>
    <w:rsid w:val="00CD497F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9BBB59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rsid w:val="00CD497F"/>
    <w:pPr>
      <w:spacing w:before="320" w:after="100"/>
      <w:ind w:firstLine="0"/>
      <w:outlineLvl w:val="8"/>
    </w:pPr>
    <w:rPr>
      <w:rFonts w:ascii="Cambria" w:hAnsi="Cambria"/>
      <w:i/>
      <w:iCs/>
      <w:color w:val="9BBB59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uiPriority w:val="9"/>
    <w:rsid w:val="00CD497F"/>
    <w:rPr>
      <w:rFonts w:ascii="Cambria" w:eastAsia="新細明體" w:hAnsi="Cambria" w:cs="Times New Roman"/>
      <w:b/>
      <w:bCs/>
      <w:color w:val="365F91"/>
      <w:sz w:val="24"/>
      <w:szCs w:val="24"/>
    </w:rPr>
  </w:style>
  <w:style w:type="character" w:customStyle="1" w:styleId="20">
    <w:name w:val="標題 2 字元"/>
    <w:link w:val="2"/>
    <w:uiPriority w:val="9"/>
    <w:rsid w:val="00CD497F"/>
    <w:rPr>
      <w:rFonts w:ascii="Cambria" w:eastAsia="新細明體" w:hAnsi="Cambria" w:cs="Times New Roman"/>
      <w:color w:val="365F91"/>
      <w:sz w:val="24"/>
      <w:szCs w:val="24"/>
    </w:rPr>
  </w:style>
  <w:style w:type="character" w:customStyle="1" w:styleId="30">
    <w:name w:val="標題 3 字元"/>
    <w:link w:val="3"/>
    <w:uiPriority w:val="9"/>
    <w:rsid w:val="00CD497F"/>
    <w:rPr>
      <w:rFonts w:ascii="Cambria" w:eastAsia="新細明體" w:hAnsi="Cambria" w:cs="Times New Roman"/>
      <w:color w:val="4F81BD"/>
      <w:sz w:val="24"/>
      <w:szCs w:val="24"/>
    </w:rPr>
  </w:style>
  <w:style w:type="character" w:customStyle="1" w:styleId="40">
    <w:name w:val="標題 4 字元"/>
    <w:link w:val="4"/>
    <w:uiPriority w:val="9"/>
    <w:rsid w:val="00CD497F"/>
    <w:rPr>
      <w:rFonts w:ascii="Cambria" w:eastAsia="新細明體" w:hAnsi="Cambria" w:cs="Times New Roman"/>
      <w:i/>
      <w:iCs/>
      <w:color w:val="4F81BD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D4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CD497F"/>
    <w:rPr>
      <w:kern w:val="2"/>
    </w:rPr>
  </w:style>
  <w:style w:type="paragraph" w:styleId="a5">
    <w:name w:val="footer"/>
    <w:basedOn w:val="a"/>
    <w:link w:val="a6"/>
    <w:uiPriority w:val="99"/>
    <w:unhideWhenUsed/>
    <w:rsid w:val="00CD4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CD497F"/>
    <w:rPr>
      <w:kern w:val="2"/>
    </w:rPr>
  </w:style>
  <w:style w:type="character" w:customStyle="1" w:styleId="50">
    <w:name w:val="標題 5 字元"/>
    <w:link w:val="5"/>
    <w:uiPriority w:val="9"/>
    <w:semiHidden/>
    <w:rsid w:val="00CD497F"/>
    <w:rPr>
      <w:rFonts w:ascii="Cambria" w:eastAsia="新細明體" w:hAnsi="Cambria" w:cs="Times New Roman"/>
      <w:color w:val="4F81BD"/>
    </w:rPr>
  </w:style>
  <w:style w:type="character" w:customStyle="1" w:styleId="60">
    <w:name w:val="標題 6 字元"/>
    <w:link w:val="6"/>
    <w:uiPriority w:val="9"/>
    <w:semiHidden/>
    <w:rsid w:val="00CD497F"/>
    <w:rPr>
      <w:rFonts w:ascii="Cambria" w:eastAsia="新細明體" w:hAnsi="Cambria" w:cs="Times New Roman"/>
      <w:i/>
      <w:iCs/>
      <w:color w:val="4F81BD"/>
    </w:rPr>
  </w:style>
  <w:style w:type="character" w:customStyle="1" w:styleId="70">
    <w:name w:val="標題 7 字元"/>
    <w:link w:val="7"/>
    <w:uiPriority w:val="9"/>
    <w:semiHidden/>
    <w:rsid w:val="00CD497F"/>
    <w:rPr>
      <w:rFonts w:ascii="Cambria" w:eastAsia="新細明體" w:hAnsi="Cambria" w:cs="Times New Roman"/>
      <w:b/>
      <w:bCs/>
      <w:color w:val="9BBB59"/>
      <w:sz w:val="20"/>
      <w:szCs w:val="20"/>
    </w:rPr>
  </w:style>
  <w:style w:type="character" w:customStyle="1" w:styleId="80">
    <w:name w:val="標題 8 字元"/>
    <w:link w:val="8"/>
    <w:uiPriority w:val="9"/>
    <w:semiHidden/>
    <w:rsid w:val="00CD497F"/>
    <w:rPr>
      <w:rFonts w:ascii="Cambria" w:eastAsia="新細明體" w:hAnsi="Cambria" w:cs="Times New Roman"/>
      <w:b/>
      <w:bCs/>
      <w:i/>
      <w:iCs/>
      <w:color w:val="9BBB59"/>
      <w:sz w:val="20"/>
      <w:szCs w:val="20"/>
    </w:rPr>
  </w:style>
  <w:style w:type="character" w:customStyle="1" w:styleId="90">
    <w:name w:val="標題 9 字元"/>
    <w:link w:val="9"/>
    <w:uiPriority w:val="9"/>
    <w:semiHidden/>
    <w:rsid w:val="00CD497F"/>
    <w:rPr>
      <w:rFonts w:ascii="Cambria" w:eastAsia="新細明體" w:hAnsi="Cambria" w:cs="Times New Roman"/>
      <w:i/>
      <w:iCs/>
      <w:color w:val="9BBB59"/>
      <w:sz w:val="20"/>
      <w:szCs w:val="20"/>
    </w:rPr>
  </w:style>
  <w:style w:type="paragraph" w:styleId="a7">
    <w:name w:val="caption"/>
    <w:basedOn w:val="a"/>
    <w:next w:val="a"/>
    <w:uiPriority w:val="35"/>
    <w:qFormat/>
    <w:rsid w:val="00CD497F"/>
    <w:rPr>
      <w:b/>
      <w:bCs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CD497F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/>
      <w:i/>
      <w:iCs/>
      <w:color w:val="243F60"/>
      <w:sz w:val="60"/>
      <w:szCs w:val="60"/>
    </w:rPr>
  </w:style>
  <w:style w:type="character" w:customStyle="1" w:styleId="a9">
    <w:name w:val="標題 字元"/>
    <w:link w:val="a8"/>
    <w:uiPriority w:val="10"/>
    <w:rsid w:val="00CD497F"/>
    <w:rPr>
      <w:rFonts w:ascii="Cambria" w:eastAsia="新細明體" w:hAnsi="Cambria" w:cs="Times New Roman"/>
      <w:i/>
      <w:iCs/>
      <w:color w:val="243F60"/>
      <w:sz w:val="60"/>
      <w:szCs w:val="60"/>
    </w:rPr>
  </w:style>
  <w:style w:type="paragraph" w:styleId="aa">
    <w:name w:val="Subtitle"/>
    <w:basedOn w:val="a"/>
    <w:next w:val="a"/>
    <w:link w:val="ab"/>
    <w:uiPriority w:val="11"/>
    <w:qFormat/>
    <w:rsid w:val="00CD497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ab">
    <w:name w:val="副標題 字元"/>
    <w:link w:val="aa"/>
    <w:uiPriority w:val="11"/>
    <w:rsid w:val="00CD497F"/>
    <w:rPr>
      <w:rFonts w:ascii="Calibri"/>
      <w:i/>
      <w:iCs/>
      <w:sz w:val="24"/>
      <w:szCs w:val="24"/>
    </w:rPr>
  </w:style>
  <w:style w:type="character" w:styleId="ac">
    <w:name w:val="Strong"/>
    <w:uiPriority w:val="22"/>
    <w:qFormat/>
    <w:rsid w:val="00CD497F"/>
    <w:rPr>
      <w:b/>
      <w:bCs/>
      <w:spacing w:val="0"/>
    </w:rPr>
  </w:style>
  <w:style w:type="character" w:styleId="ad">
    <w:name w:val="Emphasis"/>
    <w:uiPriority w:val="20"/>
    <w:qFormat/>
    <w:rsid w:val="00CD497F"/>
    <w:rPr>
      <w:b/>
      <w:bCs/>
      <w:i/>
      <w:iCs/>
      <w:color w:val="5A5A5A"/>
    </w:rPr>
  </w:style>
  <w:style w:type="paragraph" w:styleId="ae">
    <w:name w:val="No Spacing"/>
    <w:basedOn w:val="a"/>
    <w:link w:val="af"/>
    <w:uiPriority w:val="1"/>
    <w:qFormat/>
    <w:rsid w:val="00CD497F"/>
    <w:pPr>
      <w:ind w:firstLine="0"/>
    </w:pPr>
  </w:style>
  <w:style w:type="paragraph" w:styleId="af0">
    <w:name w:val="List Paragraph"/>
    <w:basedOn w:val="a"/>
    <w:uiPriority w:val="34"/>
    <w:qFormat/>
    <w:rsid w:val="00CD497F"/>
    <w:pPr>
      <w:ind w:left="720"/>
      <w:contextualSpacing/>
    </w:pPr>
  </w:style>
  <w:style w:type="paragraph" w:styleId="af1">
    <w:name w:val="Quote"/>
    <w:basedOn w:val="a"/>
    <w:next w:val="a"/>
    <w:link w:val="af2"/>
    <w:uiPriority w:val="29"/>
    <w:qFormat/>
    <w:rsid w:val="00CD497F"/>
    <w:rPr>
      <w:rFonts w:ascii="Cambria" w:hAnsi="Cambria"/>
      <w:i/>
      <w:iCs/>
      <w:color w:val="5A5A5A"/>
    </w:rPr>
  </w:style>
  <w:style w:type="character" w:customStyle="1" w:styleId="af2">
    <w:name w:val="引文 字元"/>
    <w:link w:val="af1"/>
    <w:uiPriority w:val="29"/>
    <w:rsid w:val="00CD497F"/>
    <w:rPr>
      <w:rFonts w:ascii="Cambria" w:eastAsia="新細明體" w:hAnsi="Cambria" w:cs="Times New Roman"/>
      <w:i/>
      <w:iCs/>
      <w:color w:val="5A5A5A"/>
    </w:rPr>
  </w:style>
  <w:style w:type="paragraph" w:styleId="af3">
    <w:name w:val="Intense Quote"/>
    <w:basedOn w:val="a"/>
    <w:next w:val="a"/>
    <w:link w:val="af4"/>
    <w:uiPriority w:val="30"/>
    <w:qFormat/>
    <w:rsid w:val="00CD497F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/>
      <w:i/>
      <w:iCs/>
      <w:color w:val="FFFEFF"/>
      <w:sz w:val="24"/>
      <w:szCs w:val="24"/>
    </w:rPr>
  </w:style>
  <w:style w:type="character" w:customStyle="1" w:styleId="af4">
    <w:name w:val="鮮明引文 字元"/>
    <w:link w:val="af3"/>
    <w:uiPriority w:val="30"/>
    <w:rsid w:val="00CD497F"/>
    <w:rPr>
      <w:rFonts w:ascii="Cambria" w:eastAsia="新細明體" w:hAnsi="Cambria" w:cs="Times New Roman"/>
      <w:i/>
      <w:iCs/>
      <w:color w:val="FFFEFF"/>
      <w:sz w:val="24"/>
      <w:szCs w:val="24"/>
      <w:shd w:val="clear" w:color="auto" w:fill="4F81BD"/>
    </w:rPr>
  </w:style>
  <w:style w:type="character" w:styleId="af5">
    <w:name w:val="Subtle Emphasis"/>
    <w:uiPriority w:val="19"/>
    <w:qFormat/>
    <w:rsid w:val="00CD497F"/>
    <w:rPr>
      <w:i/>
      <w:iCs/>
      <w:color w:val="5A5A5A"/>
    </w:rPr>
  </w:style>
  <w:style w:type="character" w:styleId="af6">
    <w:name w:val="Intense Emphasis"/>
    <w:uiPriority w:val="21"/>
    <w:qFormat/>
    <w:rsid w:val="00CD497F"/>
    <w:rPr>
      <w:b/>
      <w:bCs/>
      <w:i/>
      <w:iCs/>
      <w:color w:val="4F81BD"/>
      <w:sz w:val="22"/>
      <w:szCs w:val="22"/>
    </w:rPr>
  </w:style>
  <w:style w:type="character" w:styleId="af7">
    <w:name w:val="Subtle Reference"/>
    <w:uiPriority w:val="31"/>
    <w:qFormat/>
    <w:rsid w:val="00CD497F"/>
    <w:rPr>
      <w:color w:val="auto"/>
      <w:u w:val="single" w:color="9BBB59"/>
    </w:rPr>
  </w:style>
  <w:style w:type="character" w:styleId="af8">
    <w:name w:val="Intense Reference"/>
    <w:uiPriority w:val="32"/>
    <w:qFormat/>
    <w:rsid w:val="00CD497F"/>
    <w:rPr>
      <w:b/>
      <w:bCs/>
      <w:color w:val="76923C"/>
      <w:u w:val="single" w:color="9BBB59"/>
    </w:rPr>
  </w:style>
  <w:style w:type="character" w:styleId="af9">
    <w:name w:val="Book Title"/>
    <w:uiPriority w:val="33"/>
    <w:qFormat/>
    <w:rsid w:val="00CD497F"/>
    <w:rPr>
      <w:rFonts w:ascii="Cambria" w:eastAsia="新細明體" w:hAnsi="Cambria" w:cs="Times New Roman"/>
      <w:b/>
      <w:bCs/>
      <w:i/>
      <w:iCs/>
      <w:color w:val="auto"/>
    </w:rPr>
  </w:style>
  <w:style w:type="paragraph" w:styleId="afa">
    <w:name w:val="TOC Heading"/>
    <w:basedOn w:val="1"/>
    <w:next w:val="a"/>
    <w:uiPriority w:val="39"/>
    <w:qFormat/>
    <w:rsid w:val="00CD497F"/>
    <w:pPr>
      <w:outlineLvl w:val="9"/>
    </w:pPr>
  </w:style>
  <w:style w:type="character" w:customStyle="1" w:styleId="af">
    <w:name w:val="無間距 字元"/>
    <w:basedOn w:val="a0"/>
    <w:link w:val="ae"/>
    <w:uiPriority w:val="1"/>
    <w:rsid w:val="00CD497F"/>
  </w:style>
  <w:style w:type="character" w:styleId="afb">
    <w:name w:val="Hyperlink"/>
    <w:uiPriority w:val="99"/>
    <w:unhideWhenUsed/>
    <w:rsid w:val="00D10653"/>
    <w:rPr>
      <w:color w:val="0000FF"/>
      <w:u w:val="single"/>
    </w:rPr>
  </w:style>
  <w:style w:type="character" w:styleId="afc">
    <w:name w:val="FollowedHyperlink"/>
    <w:uiPriority w:val="99"/>
    <w:semiHidden/>
    <w:unhideWhenUsed/>
    <w:rsid w:val="00D10653"/>
    <w:rPr>
      <w:color w:val="800080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7193F"/>
  </w:style>
  <w:style w:type="paragraph" w:styleId="21">
    <w:name w:val="toc 2"/>
    <w:basedOn w:val="a"/>
    <w:next w:val="a"/>
    <w:autoRedefine/>
    <w:uiPriority w:val="39"/>
    <w:unhideWhenUsed/>
    <w:rsid w:val="00E7193F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E7193F"/>
    <w:pPr>
      <w:ind w:leftChars="400" w:left="960"/>
    </w:pPr>
  </w:style>
  <w:style w:type="paragraph" w:styleId="HTML">
    <w:name w:val="HTML Preformatted"/>
    <w:basedOn w:val="a"/>
    <w:link w:val="HTML0"/>
    <w:uiPriority w:val="99"/>
    <w:semiHidden/>
    <w:unhideWhenUsed/>
    <w:rsid w:val="00782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細明體" w:eastAsia="細明體" w:hAnsi="細明體" w:cs="細明體"/>
      <w:sz w:val="24"/>
      <w:szCs w:val="24"/>
      <w:lang w:eastAsia="zh-TW" w:bidi="ar-SA"/>
    </w:rPr>
  </w:style>
  <w:style w:type="character" w:customStyle="1" w:styleId="HTML0">
    <w:name w:val="HTML 預設格式 字元"/>
    <w:link w:val="HTML"/>
    <w:uiPriority w:val="99"/>
    <w:semiHidden/>
    <w:rsid w:val="00782293"/>
    <w:rPr>
      <w:rFonts w:ascii="細明體" w:eastAsia="細明體" w:hAnsi="細明體" w:cs="細明體"/>
      <w:sz w:val="24"/>
      <w:szCs w:val="24"/>
    </w:rPr>
  </w:style>
  <w:style w:type="table" w:styleId="afd">
    <w:name w:val="Table Grid"/>
    <w:basedOn w:val="a1"/>
    <w:uiPriority w:val="59"/>
    <w:rsid w:val="00B709DF"/>
    <w:pPr>
      <w:ind w:firstLine="36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e">
    <w:name w:val="Balloon Text"/>
    <w:basedOn w:val="a"/>
    <w:link w:val="aff"/>
    <w:uiPriority w:val="99"/>
    <w:semiHidden/>
    <w:unhideWhenUsed/>
    <w:rsid w:val="00C91B26"/>
    <w:rPr>
      <w:rFonts w:ascii="Cambria" w:hAnsi="Cambria"/>
      <w:sz w:val="18"/>
      <w:szCs w:val="18"/>
    </w:rPr>
  </w:style>
  <w:style w:type="character" w:customStyle="1" w:styleId="aff">
    <w:name w:val="註解方塊文字 字元"/>
    <w:link w:val="afe"/>
    <w:uiPriority w:val="99"/>
    <w:semiHidden/>
    <w:rsid w:val="00C91B26"/>
    <w:rPr>
      <w:rFonts w:ascii="Cambria" w:eastAsia="新細明體" w:hAnsi="Cambria" w:cs="Times New Roman"/>
      <w:sz w:val="18"/>
      <w:szCs w:val="18"/>
      <w:lang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857190"/>
    <w:pPr>
      <w:ind w:firstLine="360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CD497F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0"/>
    <w:uiPriority w:val="9"/>
    <w:qFormat/>
    <w:rsid w:val="00CD497F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paragraph" w:styleId="3">
    <w:name w:val="heading 3"/>
    <w:basedOn w:val="a"/>
    <w:next w:val="a"/>
    <w:link w:val="30"/>
    <w:uiPriority w:val="9"/>
    <w:qFormat/>
    <w:rsid w:val="00CD497F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/>
      <w:color w:val="4F81BD"/>
      <w:sz w:val="24"/>
      <w:szCs w:val="24"/>
    </w:rPr>
  </w:style>
  <w:style w:type="paragraph" w:styleId="4">
    <w:name w:val="heading 4"/>
    <w:basedOn w:val="a"/>
    <w:next w:val="a"/>
    <w:link w:val="40"/>
    <w:uiPriority w:val="9"/>
    <w:qFormat/>
    <w:rsid w:val="00CD497F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/>
      <w:i/>
      <w:iCs/>
      <w:color w:val="4F81BD"/>
      <w:sz w:val="24"/>
      <w:szCs w:val="24"/>
    </w:rPr>
  </w:style>
  <w:style w:type="paragraph" w:styleId="5">
    <w:name w:val="heading 5"/>
    <w:basedOn w:val="a"/>
    <w:next w:val="a"/>
    <w:link w:val="50"/>
    <w:uiPriority w:val="9"/>
    <w:qFormat/>
    <w:rsid w:val="00CD497F"/>
    <w:pPr>
      <w:spacing w:before="200" w:after="80"/>
      <w:ind w:firstLine="0"/>
      <w:outlineLvl w:val="4"/>
    </w:pPr>
    <w:rPr>
      <w:rFonts w:ascii="Cambria" w:hAnsi="Cambria"/>
      <w:color w:val="4F81BD"/>
    </w:rPr>
  </w:style>
  <w:style w:type="paragraph" w:styleId="6">
    <w:name w:val="heading 6"/>
    <w:basedOn w:val="a"/>
    <w:next w:val="a"/>
    <w:link w:val="60"/>
    <w:uiPriority w:val="9"/>
    <w:qFormat/>
    <w:rsid w:val="00CD497F"/>
    <w:pPr>
      <w:spacing w:before="280" w:after="100"/>
      <w:ind w:firstLine="0"/>
      <w:outlineLvl w:val="5"/>
    </w:pPr>
    <w:rPr>
      <w:rFonts w:ascii="Cambria" w:hAnsi="Cambria"/>
      <w:i/>
      <w:iCs/>
      <w:color w:val="4F81BD"/>
    </w:rPr>
  </w:style>
  <w:style w:type="paragraph" w:styleId="7">
    <w:name w:val="heading 7"/>
    <w:basedOn w:val="a"/>
    <w:next w:val="a"/>
    <w:link w:val="70"/>
    <w:uiPriority w:val="9"/>
    <w:qFormat/>
    <w:rsid w:val="00CD497F"/>
    <w:pPr>
      <w:spacing w:before="320" w:after="100"/>
      <w:ind w:firstLine="0"/>
      <w:outlineLvl w:val="6"/>
    </w:pPr>
    <w:rPr>
      <w:rFonts w:ascii="Cambria" w:hAnsi="Cambria"/>
      <w:b/>
      <w:bCs/>
      <w:color w:val="9BBB59"/>
      <w:sz w:val="20"/>
      <w:szCs w:val="20"/>
    </w:rPr>
  </w:style>
  <w:style w:type="paragraph" w:styleId="8">
    <w:name w:val="heading 8"/>
    <w:basedOn w:val="a"/>
    <w:next w:val="a"/>
    <w:link w:val="80"/>
    <w:uiPriority w:val="9"/>
    <w:qFormat/>
    <w:rsid w:val="00CD497F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9BBB59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rsid w:val="00CD497F"/>
    <w:pPr>
      <w:spacing w:before="320" w:after="100"/>
      <w:ind w:firstLine="0"/>
      <w:outlineLvl w:val="8"/>
    </w:pPr>
    <w:rPr>
      <w:rFonts w:ascii="Cambria" w:hAnsi="Cambria"/>
      <w:i/>
      <w:iCs/>
      <w:color w:val="9BBB59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uiPriority w:val="9"/>
    <w:rsid w:val="00CD497F"/>
    <w:rPr>
      <w:rFonts w:ascii="Cambria" w:eastAsia="新細明體" w:hAnsi="Cambria" w:cs="Times New Roman"/>
      <w:b/>
      <w:bCs/>
      <w:color w:val="365F91"/>
      <w:sz w:val="24"/>
      <w:szCs w:val="24"/>
    </w:rPr>
  </w:style>
  <w:style w:type="character" w:customStyle="1" w:styleId="20">
    <w:name w:val="標題 2 字元"/>
    <w:link w:val="2"/>
    <w:uiPriority w:val="9"/>
    <w:rsid w:val="00CD497F"/>
    <w:rPr>
      <w:rFonts w:ascii="Cambria" w:eastAsia="新細明體" w:hAnsi="Cambria" w:cs="Times New Roman"/>
      <w:color w:val="365F91"/>
      <w:sz w:val="24"/>
      <w:szCs w:val="24"/>
    </w:rPr>
  </w:style>
  <w:style w:type="character" w:customStyle="1" w:styleId="30">
    <w:name w:val="標題 3 字元"/>
    <w:link w:val="3"/>
    <w:uiPriority w:val="9"/>
    <w:rsid w:val="00CD497F"/>
    <w:rPr>
      <w:rFonts w:ascii="Cambria" w:eastAsia="新細明體" w:hAnsi="Cambria" w:cs="Times New Roman"/>
      <w:color w:val="4F81BD"/>
      <w:sz w:val="24"/>
      <w:szCs w:val="24"/>
    </w:rPr>
  </w:style>
  <w:style w:type="character" w:customStyle="1" w:styleId="40">
    <w:name w:val="標題 4 字元"/>
    <w:link w:val="4"/>
    <w:uiPriority w:val="9"/>
    <w:rsid w:val="00CD497F"/>
    <w:rPr>
      <w:rFonts w:ascii="Cambria" w:eastAsia="新細明體" w:hAnsi="Cambria" w:cs="Times New Roman"/>
      <w:i/>
      <w:iCs/>
      <w:color w:val="4F81BD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D4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CD497F"/>
    <w:rPr>
      <w:kern w:val="2"/>
    </w:rPr>
  </w:style>
  <w:style w:type="paragraph" w:styleId="a5">
    <w:name w:val="footer"/>
    <w:basedOn w:val="a"/>
    <w:link w:val="a6"/>
    <w:uiPriority w:val="99"/>
    <w:unhideWhenUsed/>
    <w:rsid w:val="00CD4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CD497F"/>
    <w:rPr>
      <w:kern w:val="2"/>
    </w:rPr>
  </w:style>
  <w:style w:type="character" w:customStyle="1" w:styleId="50">
    <w:name w:val="標題 5 字元"/>
    <w:link w:val="5"/>
    <w:uiPriority w:val="9"/>
    <w:semiHidden/>
    <w:rsid w:val="00CD497F"/>
    <w:rPr>
      <w:rFonts w:ascii="Cambria" w:eastAsia="新細明體" w:hAnsi="Cambria" w:cs="Times New Roman"/>
      <w:color w:val="4F81BD"/>
    </w:rPr>
  </w:style>
  <w:style w:type="character" w:customStyle="1" w:styleId="60">
    <w:name w:val="標題 6 字元"/>
    <w:link w:val="6"/>
    <w:uiPriority w:val="9"/>
    <w:semiHidden/>
    <w:rsid w:val="00CD497F"/>
    <w:rPr>
      <w:rFonts w:ascii="Cambria" w:eastAsia="新細明體" w:hAnsi="Cambria" w:cs="Times New Roman"/>
      <w:i/>
      <w:iCs/>
      <w:color w:val="4F81BD"/>
    </w:rPr>
  </w:style>
  <w:style w:type="character" w:customStyle="1" w:styleId="70">
    <w:name w:val="標題 7 字元"/>
    <w:link w:val="7"/>
    <w:uiPriority w:val="9"/>
    <w:semiHidden/>
    <w:rsid w:val="00CD497F"/>
    <w:rPr>
      <w:rFonts w:ascii="Cambria" w:eastAsia="新細明體" w:hAnsi="Cambria" w:cs="Times New Roman"/>
      <w:b/>
      <w:bCs/>
      <w:color w:val="9BBB59"/>
      <w:sz w:val="20"/>
      <w:szCs w:val="20"/>
    </w:rPr>
  </w:style>
  <w:style w:type="character" w:customStyle="1" w:styleId="80">
    <w:name w:val="標題 8 字元"/>
    <w:link w:val="8"/>
    <w:uiPriority w:val="9"/>
    <w:semiHidden/>
    <w:rsid w:val="00CD497F"/>
    <w:rPr>
      <w:rFonts w:ascii="Cambria" w:eastAsia="新細明體" w:hAnsi="Cambria" w:cs="Times New Roman"/>
      <w:b/>
      <w:bCs/>
      <w:i/>
      <w:iCs/>
      <w:color w:val="9BBB59"/>
      <w:sz w:val="20"/>
      <w:szCs w:val="20"/>
    </w:rPr>
  </w:style>
  <w:style w:type="character" w:customStyle="1" w:styleId="90">
    <w:name w:val="標題 9 字元"/>
    <w:link w:val="9"/>
    <w:uiPriority w:val="9"/>
    <w:semiHidden/>
    <w:rsid w:val="00CD497F"/>
    <w:rPr>
      <w:rFonts w:ascii="Cambria" w:eastAsia="新細明體" w:hAnsi="Cambria" w:cs="Times New Roman"/>
      <w:i/>
      <w:iCs/>
      <w:color w:val="9BBB59"/>
      <w:sz w:val="20"/>
      <w:szCs w:val="20"/>
    </w:rPr>
  </w:style>
  <w:style w:type="paragraph" w:styleId="a7">
    <w:name w:val="caption"/>
    <w:basedOn w:val="a"/>
    <w:next w:val="a"/>
    <w:uiPriority w:val="35"/>
    <w:qFormat/>
    <w:rsid w:val="00CD497F"/>
    <w:rPr>
      <w:b/>
      <w:bCs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CD497F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/>
      <w:i/>
      <w:iCs/>
      <w:color w:val="243F60"/>
      <w:sz w:val="60"/>
      <w:szCs w:val="60"/>
    </w:rPr>
  </w:style>
  <w:style w:type="character" w:customStyle="1" w:styleId="a9">
    <w:name w:val="標題 字元"/>
    <w:link w:val="a8"/>
    <w:uiPriority w:val="10"/>
    <w:rsid w:val="00CD497F"/>
    <w:rPr>
      <w:rFonts w:ascii="Cambria" w:eastAsia="新細明體" w:hAnsi="Cambria" w:cs="Times New Roman"/>
      <w:i/>
      <w:iCs/>
      <w:color w:val="243F60"/>
      <w:sz w:val="60"/>
      <w:szCs w:val="60"/>
    </w:rPr>
  </w:style>
  <w:style w:type="paragraph" w:styleId="aa">
    <w:name w:val="Subtitle"/>
    <w:basedOn w:val="a"/>
    <w:next w:val="a"/>
    <w:link w:val="ab"/>
    <w:uiPriority w:val="11"/>
    <w:qFormat/>
    <w:rsid w:val="00CD497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ab">
    <w:name w:val="副標題 字元"/>
    <w:link w:val="aa"/>
    <w:uiPriority w:val="11"/>
    <w:rsid w:val="00CD497F"/>
    <w:rPr>
      <w:rFonts w:ascii="Calibri"/>
      <w:i/>
      <w:iCs/>
      <w:sz w:val="24"/>
      <w:szCs w:val="24"/>
    </w:rPr>
  </w:style>
  <w:style w:type="character" w:styleId="ac">
    <w:name w:val="Strong"/>
    <w:uiPriority w:val="22"/>
    <w:qFormat/>
    <w:rsid w:val="00CD497F"/>
    <w:rPr>
      <w:b/>
      <w:bCs/>
      <w:spacing w:val="0"/>
    </w:rPr>
  </w:style>
  <w:style w:type="character" w:styleId="ad">
    <w:name w:val="Emphasis"/>
    <w:uiPriority w:val="20"/>
    <w:qFormat/>
    <w:rsid w:val="00CD497F"/>
    <w:rPr>
      <w:b/>
      <w:bCs/>
      <w:i/>
      <w:iCs/>
      <w:color w:val="5A5A5A"/>
    </w:rPr>
  </w:style>
  <w:style w:type="paragraph" w:styleId="ae">
    <w:name w:val="No Spacing"/>
    <w:basedOn w:val="a"/>
    <w:link w:val="af"/>
    <w:uiPriority w:val="1"/>
    <w:qFormat/>
    <w:rsid w:val="00CD497F"/>
    <w:pPr>
      <w:ind w:firstLine="0"/>
    </w:pPr>
  </w:style>
  <w:style w:type="paragraph" w:styleId="af0">
    <w:name w:val="List Paragraph"/>
    <w:basedOn w:val="a"/>
    <w:uiPriority w:val="34"/>
    <w:qFormat/>
    <w:rsid w:val="00CD497F"/>
    <w:pPr>
      <w:ind w:left="720"/>
      <w:contextualSpacing/>
    </w:pPr>
  </w:style>
  <w:style w:type="paragraph" w:styleId="af1">
    <w:name w:val="Quote"/>
    <w:basedOn w:val="a"/>
    <w:next w:val="a"/>
    <w:link w:val="af2"/>
    <w:uiPriority w:val="29"/>
    <w:qFormat/>
    <w:rsid w:val="00CD497F"/>
    <w:rPr>
      <w:rFonts w:ascii="Cambria" w:hAnsi="Cambria"/>
      <w:i/>
      <w:iCs/>
      <w:color w:val="5A5A5A"/>
    </w:rPr>
  </w:style>
  <w:style w:type="character" w:customStyle="1" w:styleId="af2">
    <w:name w:val="引文 字元"/>
    <w:link w:val="af1"/>
    <w:uiPriority w:val="29"/>
    <w:rsid w:val="00CD497F"/>
    <w:rPr>
      <w:rFonts w:ascii="Cambria" w:eastAsia="新細明體" w:hAnsi="Cambria" w:cs="Times New Roman"/>
      <w:i/>
      <w:iCs/>
      <w:color w:val="5A5A5A"/>
    </w:rPr>
  </w:style>
  <w:style w:type="paragraph" w:styleId="af3">
    <w:name w:val="Intense Quote"/>
    <w:basedOn w:val="a"/>
    <w:next w:val="a"/>
    <w:link w:val="af4"/>
    <w:uiPriority w:val="30"/>
    <w:qFormat/>
    <w:rsid w:val="00CD497F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/>
      <w:i/>
      <w:iCs/>
      <w:color w:val="FFFEFF"/>
      <w:sz w:val="24"/>
      <w:szCs w:val="24"/>
    </w:rPr>
  </w:style>
  <w:style w:type="character" w:customStyle="1" w:styleId="af4">
    <w:name w:val="鮮明引文 字元"/>
    <w:link w:val="af3"/>
    <w:uiPriority w:val="30"/>
    <w:rsid w:val="00CD497F"/>
    <w:rPr>
      <w:rFonts w:ascii="Cambria" w:eastAsia="新細明體" w:hAnsi="Cambria" w:cs="Times New Roman"/>
      <w:i/>
      <w:iCs/>
      <w:color w:val="FFFEFF"/>
      <w:sz w:val="24"/>
      <w:szCs w:val="24"/>
      <w:shd w:val="clear" w:color="auto" w:fill="4F81BD"/>
    </w:rPr>
  </w:style>
  <w:style w:type="character" w:styleId="af5">
    <w:name w:val="Subtle Emphasis"/>
    <w:uiPriority w:val="19"/>
    <w:qFormat/>
    <w:rsid w:val="00CD497F"/>
    <w:rPr>
      <w:i/>
      <w:iCs/>
      <w:color w:val="5A5A5A"/>
    </w:rPr>
  </w:style>
  <w:style w:type="character" w:styleId="af6">
    <w:name w:val="Intense Emphasis"/>
    <w:uiPriority w:val="21"/>
    <w:qFormat/>
    <w:rsid w:val="00CD497F"/>
    <w:rPr>
      <w:b/>
      <w:bCs/>
      <w:i/>
      <w:iCs/>
      <w:color w:val="4F81BD"/>
      <w:sz w:val="22"/>
      <w:szCs w:val="22"/>
    </w:rPr>
  </w:style>
  <w:style w:type="character" w:styleId="af7">
    <w:name w:val="Subtle Reference"/>
    <w:uiPriority w:val="31"/>
    <w:qFormat/>
    <w:rsid w:val="00CD497F"/>
    <w:rPr>
      <w:color w:val="auto"/>
      <w:u w:val="single" w:color="9BBB59"/>
    </w:rPr>
  </w:style>
  <w:style w:type="character" w:styleId="af8">
    <w:name w:val="Intense Reference"/>
    <w:uiPriority w:val="32"/>
    <w:qFormat/>
    <w:rsid w:val="00CD497F"/>
    <w:rPr>
      <w:b/>
      <w:bCs/>
      <w:color w:val="76923C"/>
      <w:u w:val="single" w:color="9BBB59"/>
    </w:rPr>
  </w:style>
  <w:style w:type="character" w:styleId="af9">
    <w:name w:val="Book Title"/>
    <w:uiPriority w:val="33"/>
    <w:qFormat/>
    <w:rsid w:val="00CD497F"/>
    <w:rPr>
      <w:rFonts w:ascii="Cambria" w:eastAsia="新細明體" w:hAnsi="Cambria" w:cs="Times New Roman"/>
      <w:b/>
      <w:bCs/>
      <w:i/>
      <w:iCs/>
      <w:color w:val="auto"/>
    </w:rPr>
  </w:style>
  <w:style w:type="paragraph" w:styleId="afa">
    <w:name w:val="TOC Heading"/>
    <w:basedOn w:val="1"/>
    <w:next w:val="a"/>
    <w:uiPriority w:val="39"/>
    <w:qFormat/>
    <w:rsid w:val="00CD497F"/>
    <w:pPr>
      <w:outlineLvl w:val="9"/>
    </w:pPr>
  </w:style>
  <w:style w:type="character" w:customStyle="1" w:styleId="af">
    <w:name w:val="無間距 字元"/>
    <w:basedOn w:val="a0"/>
    <w:link w:val="ae"/>
    <w:uiPriority w:val="1"/>
    <w:rsid w:val="00CD497F"/>
  </w:style>
  <w:style w:type="character" w:styleId="afb">
    <w:name w:val="Hyperlink"/>
    <w:uiPriority w:val="99"/>
    <w:unhideWhenUsed/>
    <w:rsid w:val="00D10653"/>
    <w:rPr>
      <w:color w:val="0000FF"/>
      <w:u w:val="single"/>
    </w:rPr>
  </w:style>
  <w:style w:type="character" w:styleId="afc">
    <w:name w:val="FollowedHyperlink"/>
    <w:uiPriority w:val="99"/>
    <w:semiHidden/>
    <w:unhideWhenUsed/>
    <w:rsid w:val="00D10653"/>
    <w:rPr>
      <w:color w:val="800080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7193F"/>
  </w:style>
  <w:style w:type="paragraph" w:styleId="21">
    <w:name w:val="toc 2"/>
    <w:basedOn w:val="a"/>
    <w:next w:val="a"/>
    <w:autoRedefine/>
    <w:uiPriority w:val="39"/>
    <w:unhideWhenUsed/>
    <w:rsid w:val="00E7193F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E7193F"/>
    <w:pPr>
      <w:ind w:leftChars="400" w:left="960"/>
    </w:pPr>
  </w:style>
  <w:style w:type="paragraph" w:styleId="HTML">
    <w:name w:val="HTML Preformatted"/>
    <w:basedOn w:val="a"/>
    <w:link w:val="HTML0"/>
    <w:uiPriority w:val="99"/>
    <w:semiHidden/>
    <w:unhideWhenUsed/>
    <w:rsid w:val="00782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細明體" w:eastAsia="細明體" w:hAnsi="細明體" w:cs="細明體"/>
      <w:sz w:val="24"/>
      <w:szCs w:val="24"/>
      <w:lang w:eastAsia="zh-TW" w:bidi="ar-SA"/>
    </w:rPr>
  </w:style>
  <w:style w:type="character" w:customStyle="1" w:styleId="HTML0">
    <w:name w:val="HTML 預設格式 字元"/>
    <w:link w:val="HTML"/>
    <w:uiPriority w:val="99"/>
    <w:semiHidden/>
    <w:rsid w:val="00782293"/>
    <w:rPr>
      <w:rFonts w:ascii="細明體" w:eastAsia="細明體" w:hAnsi="細明體" w:cs="細明體"/>
      <w:sz w:val="24"/>
      <w:szCs w:val="24"/>
    </w:rPr>
  </w:style>
  <w:style w:type="table" w:styleId="afd">
    <w:name w:val="Table Grid"/>
    <w:basedOn w:val="a1"/>
    <w:uiPriority w:val="59"/>
    <w:rsid w:val="00B709DF"/>
    <w:pPr>
      <w:ind w:firstLine="36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e">
    <w:name w:val="Balloon Text"/>
    <w:basedOn w:val="a"/>
    <w:link w:val="aff"/>
    <w:uiPriority w:val="99"/>
    <w:semiHidden/>
    <w:unhideWhenUsed/>
    <w:rsid w:val="00C91B26"/>
    <w:rPr>
      <w:rFonts w:ascii="Cambria" w:hAnsi="Cambria"/>
      <w:sz w:val="18"/>
      <w:szCs w:val="18"/>
    </w:rPr>
  </w:style>
  <w:style w:type="character" w:customStyle="1" w:styleId="aff">
    <w:name w:val="註解方塊文字 字元"/>
    <w:link w:val="afe"/>
    <w:uiPriority w:val="99"/>
    <w:semiHidden/>
    <w:rsid w:val="00C91B26"/>
    <w:rPr>
      <w:rFonts w:ascii="Cambria" w:eastAsia="新細明體" w:hAnsi="Cambria" w:cs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0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xperiencor/raccoon_datase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nelson0423/1st-DL-CVMarath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tzutalin.github.io/labelImg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experiencor/kangaro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ob\_Management\&#25991;&#20214;&#31684;&#26412;\&#31684;&#26412;_&#35498;&#26126;&#25991;&#20214;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範本_說明文件.dotx</Template>
  <TotalTime>2286</TotalTime>
  <Pages>9</Pages>
  <Words>260</Words>
  <Characters>1485</Characters>
  <Application>Microsoft Office Word</Application>
  <DocSecurity>0</DocSecurity>
  <Lines>12</Lines>
  <Paragraphs>3</Paragraphs>
  <ScaleCrop>false</ScaleCrop>
  <Company>SONIX</Company>
  <LinksUpToDate>false</LinksUpToDate>
  <CharactersWithSpaces>1742</CharactersWithSpaces>
  <SharedDoc>false</SharedDoc>
  <HLinks>
    <vt:vector size="42" baseType="variant">
      <vt:variant>
        <vt:i4>1638459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_Toc479233589</vt:lpwstr>
      </vt:variant>
      <vt:variant>
        <vt:i4>1638459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_Toc479233588</vt:lpwstr>
      </vt:variant>
      <vt:variant>
        <vt:i4>1638459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_Toc479233587</vt:lpwstr>
      </vt:variant>
      <vt:variant>
        <vt:i4>1638459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_Toc479233586</vt:lpwstr>
      </vt:variant>
      <vt:variant>
        <vt:i4>1638459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_Toc479233585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_Toc479233584</vt:lpwstr>
      </vt:variant>
      <vt:variant>
        <vt:i4>1638459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_Toc479233583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說明文件</dc:title>
  <dc:creator>周乃森 Nelson</dc:creator>
  <cp:lastModifiedBy>周乃森 Nelson</cp:lastModifiedBy>
  <cp:revision>80</cp:revision>
  <cp:lastPrinted>2009-05-22T03:46:00Z</cp:lastPrinted>
  <dcterms:created xsi:type="dcterms:W3CDTF">2018-07-04T05:25:00Z</dcterms:created>
  <dcterms:modified xsi:type="dcterms:W3CDTF">2020-02-25T06:15:00Z</dcterms:modified>
</cp:coreProperties>
</file>